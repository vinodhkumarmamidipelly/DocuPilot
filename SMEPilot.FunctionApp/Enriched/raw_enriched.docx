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677" w:rsidP="683BD479" w:rsidRDefault="34C10413" w14:paraId="40885D28" w14:textId="53FE8701">
      <w:pPr>
        <w:pStyle w:val="Heading2"/>
        <w:spacing w:line="259" w:lineRule="auto"/>
        <w:jc w:val="center"/>
      </w:pPr>
      <w:bookmarkStart w:name="_Toc1533689274" w:id="0"/>
      <w:r w:rsidRPr="683BD479">
        <w:rPr>
          <w:sz w:val="44"/>
          <w:szCs w:val="44"/>
        </w:rPr>
        <w:t>Functional</w:t>
      </w:r>
      <w:r w:rsidRPr="683BD479" w:rsidR="1FD1C885">
        <w:rPr>
          <w:sz w:val="44"/>
          <w:szCs w:val="44"/>
        </w:rPr>
        <w:t xml:space="preserve"> Technical </w:t>
      </w:r>
      <w:r w:rsidRPr="683BD479">
        <w:rPr>
          <w:sz w:val="44"/>
          <w:szCs w:val="44"/>
        </w:rPr>
        <w:t>Specification Document (F</w:t>
      </w:r>
      <w:r w:rsidRPr="683BD479" w:rsidR="1A562BAC">
        <w:rPr>
          <w:sz w:val="44"/>
          <w:szCs w:val="44"/>
        </w:rPr>
        <w:t>T</w:t>
      </w:r>
      <w:r w:rsidRPr="683BD479">
        <w:rPr>
          <w:sz w:val="44"/>
          <w:szCs w:val="44"/>
        </w:rPr>
        <w:t>SD)</w:t>
      </w:r>
      <w:bookmarkStart w:name="document-subtitle" w:id="1"/>
      <w:bookmarkStart w:name="document-title" w:id="2"/>
      <w:r w:rsidR="00EE044A">
        <w:br/>
      </w:r>
      <w:bookmarkEnd w:id="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10"/>
        <w:gridCol w:w="7050"/>
      </w:tblGrid>
      <w:tr w:rsidR="683BD479" w:rsidTr="683BD479" w14:paraId="2BC4D81B" w14:textId="77777777">
        <w:trPr>
          <w:trHeight w:val="51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641C3011" w14:textId="1B70372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Project Name:</w:t>
            </w:r>
          </w:p>
        </w:tc>
        <w:tc>
          <w:tcPr>
            <w:tcW w:w="7050" w:type="dxa"/>
          </w:tcPr>
          <w:p w:rsidR="6168D128" w:rsidP="683BD479" w:rsidRDefault="6168D128" w14:paraId="713A7EFD" w14:textId="5E0F469B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[PROJECT_NAME]</w:t>
            </w:r>
          </w:p>
        </w:tc>
      </w:tr>
      <w:tr w:rsidR="683BD479" w:rsidTr="683BD479" w14:paraId="04FC2AC0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5E0340AC" w14:textId="44C127A8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Version:</w:t>
            </w:r>
          </w:p>
        </w:tc>
        <w:tc>
          <w:tcPr>
            <w:tcW w:w="7050" w:type="dxa"/>
          </w:tcPr>
          <w:p w:rsidR="6168D128" w:rsidP="683BD479" w:rsidRDefault="6168D128" w14:paraId="37A75A9E" w14:textId="4B197E5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[VERSION_NUMBER]</w:t>
            </w:r>
          </w:p>
        </w:tc>
      </w:tr>
      <w:tr w:rsidR="683BD479" w:rsidTr="683BD479" w14:paraId="0804934F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646E611B" w14:textId="2B296725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Date:</w:t>
            </w:r>
          </w:p>
        </w:tc>
        <w:tc>
          <w:tcPr>
            <w:tcW w:w="7050" w:type="dxa"/>
          </w:tcPr>
          <w:p w:rsidR="6168D128" w:rsidP="683BD479" w:rsidRDefault="6168D128" w14:paraId="4623432C" w14:textId="43842439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[DATE]</w:t>
            </w:r>
          </w:p>
        </w:tc>
      </w:tr>
      <w:tr w:rsidR="683BD479" w:rsidTr="683BD479" w14:paraId="511674BC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2B980414" w14:textId="232FECB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Author(s):</w:t>
            </w:r>
          </w:p>
        </w:tc>
        <w:tc>
          <w:tcPr>
            <w:tcW w:w="7050" w:type="dxa"/>
          </w:tcPr>
          <w:p w:rsidR="6168D128" w:rsidP="683BD479" w:rsidRDefault="6168D128" w14:paraId="1D3E8CE1" w14:textId="05A468A3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[AUTHOR_NAME(S)]</w:t>
            </w:r>
          </w:p>
        </w:tc>
      </w:tr>
      <w:tr w:rsidR="683BD479" w:rsidTr="683BD479" w14:paraId="175FA29D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72712189" w14:textId="64A5E7CA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Reviewer(s):</w:t>
            </w:r>
          </w:p>
        </w:tc>
        <w:tc>
          <w:tcPr>
            <w:tcW w:w="7050" w:type="dxa"/>
          </w:tcPr>
          <w:p w:rsidR="6168D128" w:rsidP="683BD479" w:rsidRDefault="6168D128" w14:paraId="7009E53E" w14:textId="44EBE4A5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[REVIEWER_NAME(S)]</w:t>
            </w:r>
          </w:p>
        </w:tc>
      </w:tr>
      <w:tr w:rsidR="683BD479" w:rsidTr="683BD479" w14:paraId="7977EBDE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136C5123" w14:textId="480EB181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Approver(s):</w:t>
            </w:r>
          </w:p>
        </w:tc>
        <w:tc>
          <w:tcPr>
            <w:tcW w:w="7050" w:type="dxa"/>
          </w:tcPr>
          <w:p w:rsidR="6168D128" w:rsidP="683BD479" w:rsidRDefault="6168D128" w14:paraId="5F924E7A" w14:textId="3AFD8E03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[APPROVER_NAME(S)]</w:t>
            </w:r>
          </w:p>
        </w:tc>
      </w:tr>
      <w:tr w:rsidR="683BD479" w:rsidTr="683BD479" w14:paraId="158FFE67" w14:textId="77777777">
        <w:trPr>
          <w:trHeight w:val="300"/>
        </w:trPr>
        <w:tc>
          <w:tcPr>
            <w:tcW w:w="2310" w:type="dxa"/>
            <w:shd w:val="clear" w:color="auto" w:fill="D9D9D9" w:themeFill="background1" w:themeFillShade="D9"/>
          </w:tcPr>
          <w:p w:rsidR="6168D128" w:rsidP="683BD479" w:rsidRDefault="6168D128" w14:paraId="6635C355" w14:textId="70CF1B00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Status:</w:t>
            </w:r>
          </w:p>
        </w:tc>
        <w:tc>
          <w:tcPr>
            <w:tcW w:w="7050" w:type="dxa"/>
          </w:tcPr>
          <w:p w:rsidR="6168D128" w:rsidP="683BD479" w:rsidRDefault="6168D128" w14:paraId="62A161B6" w14:textId="1FE5D0F3">
            <w:pPr>
              <w:pStyle w:val="FirstParagraph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[DRAFT | REVIEW | APPROVED]</w:t>
            </w:r>
          </w:p>
        </w:tc>
      </w:tr>
    </w:tbl>
    <w:p w:rsidR="00B47677" w:rsidP="683BD479" w:rsidRDefault="00B47677" w14:paraId="70BB0F2E" w14:textId="17D0592A">
      <w:pPr>
        <w:pStyle w:val="BodyText"/>
      </w:pPr>
    </w:p>
    <w:p w:rsidR="00B47677" w:rsidP="683BD479" w:rsidRDefault="00EE044A" w14:paraId="0AEA916D" w14:textId="6005A725">
      <w:r>
        <w:br w:type="page"/>
      </w:r>
    </w:p>
    <w:p w:rsidR="00B47677" w:rsidP="683BD479" w:rsidRDefault="00EE044A" w14:paraId="22E0FC93" w14:textId="32D0617A">
      <w:pPr>
        <w:pStyle w:val="Heading2"/>
      </w:pPr>
      <w:bookmarkStart w:name="_Toc523478449" w:id="3"/>
      <w:bookmarkStart w:name="table-of-contents" w:id="4"/>
      <w:bookmarkEnd w:id="1"/>
      <w:r w:rsidRPr="683BD479">
        <w:lastRenderedPageBreak/>
        <w:t>Table of Contents</w:t>
      </w:r>
      <w:r>
        <w:br/>
      </w:r>
      <w:bookmarkEnd w:id="3"/>
    </w:p>
    <w:sdt>
      <w:sdtPr>
        <w:id w:val="270806944"/>
        <w:docPartObj>
          <w:docPartGallery w:val="Table of Contents"/>
          <w:docPartUnique/>
        </w:docPartObj>
      </w:sdtPr>
      <w:sdtContent>
        <w:p w:rsidR="00B47677" w:rsidP="683BD479" w:rsidRDefault="00EE044A" w14:paraId="1703BDAF" w14:textId="04E73643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33689274">
            <w:r w:rsidRPr="683BD479" w:rsidR="683BD479">
              <w:rPr>
                <w:rStyle w:val="Hyperlink"/>
              </w:rPr>
              <w:t>Functional Technical Specification Document (FTSD)</w:t>
            </w:r>
            <w:r>
              <w:tab/>
            </w:r>
            <w:r>
              <w:fldChar w:fldCharType="begin"/>
            </w:r>
            <w:r>
              <w:instrText>PAGEREF _Toc1533689274 \h</w:instrText>
            </w:r>
            <w:r>
              <w:fldChar w:fldCharType="separate"/>
            </w:r>
            <w:r w:rsidRPr="683BD479" w:rsidR="683BD47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B47677" w:rsidP="683BD479" w:rsidRDefault="683BD479" w14:paraId="3564AE12" w14:textId="4B6E879D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23478449">
            <w:r w:rsidRPr="683BD479">
              <w:rPr>
                <w:rStyle w:val="Hyperlink"/>
              </w:rPr>
              <w:t>Table of Contents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_Toc523478449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</w:t>
            </w:r>
            <w:r w:rsidR="00EE044A">
              <w:fldChar w:fldCharType="end"/>
            </w:r>
          </w:hyperlink>
        </w:p>
        <w:p w:rsidR="00B47677" w:rsidP="683BD479" w:rsidRDefault="683BD479" w14:paraId="26CE7377" w14:textId="22ADD592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31409455">
            <w:r w:rsidRPr="683BD479">
              <w:rPr>
                <w:rStyle w:val="Hyperlink"/>
              </w:rPr>
              <w:t>1. Document Information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_Toc931409455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</w:t>
            </w:r>
            <w:r w:rsidR="00EE044A">
              <w:fldChar w:fldCharType="end"/>
            </w:r>
          </w:hyperlink>
        </w:p>
        <w:p w:rsidR="00B47677" w:rsidP="683BD479" w:rsidRDefault="683BD479" w14:paraId="2DE92062" w14:textId="5DCCA894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785669146">
            <w:r w:rsidRPr="683BD479">
              <w:rPr>
                <w:rStyle w:val="Hyperlink"/>
              </w:rPr>
              <w:t>1.1 Document Control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_Toc1785669146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</w:t>
            </w:r>
            <w:r w:rsidR="00EE044A">
              <w:fldChar w:fldCharType="end"/>
            </w:r>
          </w:hyperlink>
        </w:p>
        <w:p w:rsidR="00B47677" w:rsidP="683BD479" w:rsidRDefault="683BD479" w14:paraId="3C3EAE6D" w14:textId="13B4641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84409768">
            <w:r w:rsidRPr="683BD479">
              <w:rPr>
                <w:rStyle w:val="Hyperlink"/>
              </w:rPr>
              <w:t>Version History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_Toc1184409768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</w:t>
            </w:r>
            <w:r w:rsidR="00EE044A">
              <w:fldChar w:fldCharType="end"/>
            </w:r>
          </w:hyperlink>
        </w:p>
        <w:p w:rsidR="00B47677" w:rsidP="683BD479" w:rsidRDefault="683BD479" w14:paraId="6075B8D1" w14:textId="3939FFB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43612299">
            <w:r w:rsidRPr="683BD479">
              <w:rPr>
                <w:rStyle w:val="Hyperlink"/>
              </w:rPr>
              <w:t>Change Log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_Toc1943612299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31514DCD" w14:textId="7C28743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33947078">
            <w:r w:rsidRPr="683BD479">
              <w:rPr>
                <w:rStyle w:val="Hyperlink"/>
              </w:rPr>
              <w:t>1.2 Purpose and Scope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_Toc833947078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4243BB9F" w14:textId="47143D70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33353480">
            <w:r w:rsidRPr="683BD479">
              <w:rPr>
                <w:rStyle w:val="Hyperlink"/>
              </w:rPr>
              <w:t>1.3 Document Conventions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_Toc1833353480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7D422A59" w14:textId="2FF39AA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327413021">
            <w:r w:rsidRPr="683BD479">
              <w:rPr>
                <w:rStyle w:val="Hyperlink"/>
              </w:rPr>
              <w:t>1.4 References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_Toc1327413021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4AB5A1B1" w14:textId="4963CF06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73440559">
            <w:r w:rsidRPr="683BD479">
              <w:rPr>
                <w:rStyle w:val="Hyperlink"/>
              </w:rPr>
              <w:t>2. Executive Summary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_Toc1273440559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1CBC7AAE" w14:textId="40C1CE93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582074701">
            <w:r w:rsidRPr="683BD479">
              <w:rPr>
                <w:rStyle w:val="Hyperlink"/>
              </w:rPr>
              <w:t>2.1 Overview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_Toc1582074701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52933264" w14:textId="4F7F353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64840472">
            <w:r w:rsidRPr="683BD479">
              <w:rPr>
                <w:rStyle w:val="Hyperlink"/>
              </w:rPr>
              <w:t>2.2 Key Objectives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_Toc764840472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2</w:t>
            </w:r>
            <w:r w:rsidR="00EE044A">
              <w:fldChar w:fldCharType="end"/>
            </w:r>
          </w:hyperlink>
        </w:p>
        <w:p w:rsidR="00B47677" w:rsidP="683BD479" w:rsidRDefault="683BD479" w14:paraId="0CE57F59" w14:textId="7B6F431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89904924">
            <w:r w:rsidRPr="683BD479">
              <w:rPr>
                <w:rStyle w:val="Hyperlink"/>
              </w:rPr>
              <w:t>2.3 Business Context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_Toc489904924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00D2F969" w14:textId="123DC44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08230827">
            <w:r w:rsidRPr="683BD479">
              <w:rPr>
                <w:rStyle w:val="Hyperlink"/>
              </w:rPr>
              <w:t>2.4 Success Metrics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_Toc108230827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0D874C18" w14:textId="3264FA6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80719346">
            <w:r w:rsidRPr="683BD479">
              <w:rPr>
                <w:rStyle w:val="Hyperlink"/>
              </w:rPr>
              <w:t>3. Project Overview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_Toc1080719346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3258DC5B" w14:textId="4791EDC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30848403">
            <w:r w:rsidRPr="683BD479">
              <w:rPr>
                <w:rStyle w:val="Hyperlink"/>
              </w:rPr>
              <w:t>3.1 Project Description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_Toc430848403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2D190004" w14:textId="153F5D55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24790895">
            <w:r w:rsidRPr="683BD479">
              <w:rPr>
                <w:rStyle w:val="Hyperlink"/>
              </w:rPr>
              <w:t>3.2 Project Objectives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_Toc1424790895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57242FB9" w14:textId="736765B5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28829740">
            <w:r w:rsidRPr="683BD479">
              <w:rPr>
                <w:rStyle w:val="Hyperlink"/>
              </w:rPr>
              <w:t>3.3 Target Users and Personas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_Toc428829740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4216F214" w14:textId="2E9E9DB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04923741">
            <w:r w:rsidRPr="683BD479">
              <w:rPr>
                <w:rStyle w:val="Hyperlink"/>
              </w:rPr>
              <w:t>Persona 1: [Persona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_Toc1104923741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70978ADD" w14:textId="4B5F4486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378135678">
            <w:r w:rsidRPr="683BD479">
              <w:rPr>
                <w:rStyle w:val="Hyperlink"/>
              </w:rPr>
              <w:t>Persona 2: [Persona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_Toc378135678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446B1E70" w14:textId="6BA2414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49323215">
            <w:r w:rsidRPr="683BD479">
              <w:rPr>
                <w:rStyle w:val="Hyperlink"/>
              </w:rPr>
              <w:t>3.4 Business Goals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_Toc1849323215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3</w:t>
            </w:r>
            <w:r w:rsidR="00EE044A">
              <w:fldChar w:fldCharType="end"/>
            </w:r>
          </w:hyperlink>
        </w:p>
        <w:p w:rsidR="00B47677" w:rsidP="683BD479" w:rsidRDefault="683BD479" w14:paraId="4D86897B" w14:textId="3867B88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17176645">
            <w:r w:rsidRPr="683BD479">
              <w:rPr>
                <w:rStyle w:val="Hyperlink"/>
              </w:rPr>
              <w:t>3.5 Scope and Boundaries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_Toc617176645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41012ED2" w14:textId="422AF68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26077776">
            <w:r w:rsidRPr="683BD479">
              <w:rPr>
                <w:rStyle w:val="Hyperlink"/>
              </w:rPr>
              <w:t>4. Functional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_Toc1426077776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55C61E0D" w14:textId="432D0F5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18063732">
            <w:r w:rsidRPr="683BD479">
              <w:rPr>
                <w:rStyle w:val="Hyperlink"/>
              </w:rPr>
              <w:t>4.1 Core Features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_Toc1618063732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7C0DE295" w14:textId="2A464A9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54094048">
            <w:r w:rsidRPr="683BD479">
              <w:rPr>
                <w:rStyle w:val="Hyperlink"/>
              </w:rPr>
              <w:t>Feature 1: [Feature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_Toc2054094048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1D3903DC" w14:textId="5E02E34D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94839409">
            <w:r w:rsidRPr="683BD479">
              <w:rPr>
                <w:rStyle w:val="Hyperlink"/>
              </w:rPr>
              <w:t>Feature 2: [Feature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_Toc1394839409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24FEACC3" w14:textId="58CDD700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70201103">
            <w:r w:rsidRPr="683BD479">
              <w:rPr>
                <w:rStyle w:val="Hyperlink"/>
              </w:rPr>
              <w:t>4.2 User Workflows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_Toc670201103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31082327" w14:textId="44E1E82C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13410395">
            <w:r w:rsidRPr="683BD479">
              <w:rPr>
                <w:rStyle w:val="Hyperlink"/>
              </w:rPr>
              <w:t>Workflow 1: [Workflow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_Toc1313410395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519ED7BD" w14:textId="18C6225F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36388037">
            <w:r w:rsidRPr="683BD479">
              <w:rPr>
                <w:rStyle w:val="Hyperlink"/>
              </w:rPr>
              <w:t>Workflow 2: [Workflow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_Toc1936388037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4</w:t>
            </w:r>
            <w:r w:rsidR="00EE044A">
              <w:fldChar w:fldCharType="end"/>
            </w:r>
          </w:hyperlink>
        </w:p>
        <w:p w:rsidR="00B47677" w:rsidP="683BD479" w:rsidRDefault="683BD479" w14:paraId="7F500149" w14:textId="1E408D51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576214">
            <w:r w:rsidRPr="683BD479">
              <w:rPr>
                <w:rStyle w:val="Hyperlink"/>
              </w:rPr>
              <w:t>4.3 Business Rules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_Toc16576214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4A7773F7" w14:textId="6B2F56E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455816364">
            <w:r w:rsidRPr="683BD479">
              <w:rPr>
                <w:rStyle w:val="Hyperlink"/>
              </w:rPr>
              <w:t>Business Rule 1: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_Toc1455816364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5357B3E7" w14:textId="0DBBE0E1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248969403">
            <w:r w:rsidRPr="683BD479">
              <w:rPr>
                <w:rStyle w:val="Hyperlink"/>
              </w:rPr>
              <w:t>Business Rule 2: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_Toc1248969403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5E46F01F" w14:textId="35738FD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274038203">
            <w:r w:rsidRPr="683BD479">
              <w:rPr>
                <w:rStyle w:val="Hyperlink"/>
              </w:rPr>
              <w:t>4.4 Data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_Toc1274038203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10BB9C36" w14:textId="0BD57B6F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125858468">
            <w:r w:rsidRPr="683BD479">
              <w:rPr>
                <w:rStyle w:val="Hyperlink"/>
              </w:rPr>
              <w:t>Data Entity 1: [Entity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_Toc2125858468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625D3037" w14:textId="67C4B44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23985453">
            <w:r w:rsidRPr="683BD479">
              <w:rPr>
                <w:rStyle w:val="Hyperlink"/>
              </w:rPr>
              <w:t>Data Entity 2: [Entity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_Toc1023985453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47A89AE5" w14:textId="36D55D7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1630775">
            <w:r w:rsidRPr="683BD479">
              <w:rPr>
                <w:rStyle w:val="Hyperlink"/>
              </w:rPr>
              <w:t>4.5 Integration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_Toc61630775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145E9E91" w14:textId="3701FD6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12217144">
            <w:r w:rsidRPr="683BD479">
              <w:rPr>
                <w:rStyle w:val="Hyperlink"/>
              </w:rPr>
              <w:t>Integration 1: [Integration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_Toc1812217144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082F1A58" w14:textId="672D4BE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41884873">
            <w:r w:rsidRPr="683BD479">
              <w:rPr>
                <w:rStyle w:val="Hyperlink"/>
              </w:rPr>
              <w:t>5. User Stories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_Toc341884873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5</w:t>
            </w:r>
            <w:r w:rsidR="00EE044A">
              <w:fldChar w:fldCharType="end"/>
            </w:r>
          </w:hyperlink>
        </w:p>
        <w:p w:rsidR="00B47677" w:rsidP="683BD479" w:rsidRDefault="683BD479" w14:paraId="735036A5" w14:textId="22281EA4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11621143">
            <w:r w:rsidRPr="683BD479">
              <w:rPr>
                <w:rStyle w:val="Hyperlink"/>
              </w:rPr>
              <w:t>5.1 Epic-Level User Stories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_Toc411621143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54CFD53D" w14:textId="64D5FFCA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680501668">
            <w:r w:rsidRPr="683BD479">
              <w:rPr>
                <w:rStyle w:val="Hyperlink"/>
              </w:rPr>
              <w:t>Epic 1: [Epic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_Toc1680501668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2EAEF3CE" w14:textId="7204425C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36692861">
            <w:r w:rsidRPr="683BD479">
              <w:rPr>
                <w:rStyle w:val="Hyperlink"/>
              </w:rPr>
              <w:t>Epic 2: [Epic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_Toc1836692861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185ADED0" w14:textId="59C0FFC3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996897571">
            <w:r w:rsidRPr="683BD479">
              <w:rPr>
                <w:rStyle w:val="Hyperlink"/>
              </w:rPr>
              <w:t>5.2 Feature-Level User Stories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_Toc1996897571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5DD73569" w14:textId="1701B0B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36262965">
            <w:r w:rsidRPr="683BD479">
              <w:rPr>
                <w:rStyle w:val="Hyperlink"/>
              </w:rPr>
              <w:t>User Story 1: [Story Title]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_Toc236262965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55B3C318" w14:textId="1B5EB13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661262064">
            <w:r w:rsidRPr="683BD479">
              <w:rPr>
                <w:rStyle w:val="Hyperlink"/>
              </w:rPr>
              <w:t>User Story 2: [Story Title]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_Toc661262064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1AC25427" w14:textId="5339C42F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37493090">
            <w:r w:rsidRPr="683BD479">
              <w:rPr>
                <w:rStyle w:val="Hyperlink"/>
              </w:rPr>
              <w:t>5.3 Acceptance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_Toc1637493090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6</w:t>
            </w:r>
            <w:r w:rsidR="00EE044A">
              <w:fldChar w:fldCharType="end"/>
            </w:r>
          </w:hyperlink>
        </w:p>
        <w:p w:rsidR="00B47677" w:rsidP="683BD479" w:rsidRDefault="683BD479" w14:paraId="3E5E89BF" w14:textId="67204E5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19753276">
            <w:r w:rsidRPr="683BD479">
              <w:rPr>
                <w:rStyle w:val="Hyperlink"/>
              </w:rPr>
              <w:t>6. Technical Specifications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_Toc1519753276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6E4ED2DC" w14:textId="173BB86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552510897">
            <w:r w:rsidRPr="683BD479">
              <w:rPr>
                <w:rStyle w:val="Hyperlink"/>
              </w:rPr>
              <w:t>6.1 System Architecture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_Toc1552510897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35D829A7" w14:textId="513B6D7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40864863">
            <w:r w:rsidRPr="683BD479">
              <w:rPr>
                <w:rStyle w:val="Hyperlink"/>
              </w:rPr>
              <w:t>Architecture Overview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_Toc2040864863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1B08D93A" w14:textId="0B6CDAA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579947372">
            <w:r w:rsidRPr="683BD479">
              <w:rPr>
                <w:rStyle w:val="Hyperlink"/>
              </w:rPr>
              <w:t>Component Architecture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_Toc579947372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5B8FFDC6" w14:textId="76228AC7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05832725">
            <w:r w:rsidRPr="683BD479">
              <w:rPr>
                <w:rStyle w:val="Hyperlink"/>
              </w:rPr>
              <w:t>Deployment Architecture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_Toc1705832725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28DD9FD8" w14:textId="218E89C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30604855">
            <w:r w:rsidRPr="683BD479">
              <w:rPr>
                <w:rStyle w:val="Hyperlink"/>
              </w:rPr>
              <w:t>6.2 Technology Stack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_Toc830604855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17DF86F7" w14:textId="42E67306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37168793">
            <w:r w:rsidRPr="683BD479">
              <w:rPr>
                <w:rStyle w:val="Hyperlink"/>
              </w:rPr>
              <w:t>Backend Technologies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_Toc837168793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37990D94" w14:textId="392813B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379493623">
            <w:r w:rsidRPr="683BD479">
              <w:rPr>
                <w:rStyle w:val="Hyperlink"/>
              </w:rPr>
              <w:t>Frontend Technologies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_Toc379493623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5D1092E9" w14:textId="23B5879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731326167">
            <w:r w:rsidRPr="683BD479">
              <w:rPr>
                <w:rStyle w:val="Hyperlink"/>
              </w:rPr>
              <w:t>Database Technologies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_Toc731326167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788AD1AD" w14:textId="6E06DC2C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359701540">
            <w:r w:rsidRPr="683BD479">
              <w:rPr>
                <w:rStyle w:val="Hyperlink"/>
              </w:rPr>
              <w:t>Authentication &amp; Authorization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_Toc359701540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166792CB" w14:textId="646DA82A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5799845">
            <w:r w:rsidRPr="683BD479">
              <w:rPr>
                <w:rStyle w:val="Hyperlink"/>
              </w:rPr>
              <w:t>Deployment &amp; Infrastructure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_Toc185799845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7</w:t>
            </w:r>
            <w:r w:rsidR="00EE044A">
              <w:fldChar w:fldCharType="end"/>
            </w:r>
          </w:hyperlink>
        </w:p>
        <w:p w:rsidR="00B47677" w:rsidP="683BD479" w:rsidRDefault="683BD479" w14:paraId="0DB987FD" w14:textId="50FD0A8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3437746">
            <w:r w:rsidRPr="683BD479">
              <w:rPr>
                <w:rStyle w:val="Hyperlink"/>
              </w:rPr>
              <w:t>6.3 API Specifications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_Toc143437746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68C3414E" w14:textId="35AF3AC5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54631090">
            <w:r w:rsidRPr="683BD479">
              <w:rPr>
                <w:rStyle w:val="Hyperlink"/>
              </w:rPr>
              <w:t>API Overview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_Toc1154631090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35A04D2A" w14:textId="58275C4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21058169">
            <w:r w:rsidRPr="683BD479">
              <w:rPr>
                <w:rStyle w:val="Hyperlink"/>
              </w:rPr>
              <w:t>Endpoint 1: [Endpoint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_Toc821058169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3B62095D" w14:textId="00E90645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48564709">
            <w:r w:rsidRPr="683BD479">
              <w:rPr>
                <w:rStyle w:val="Hyperlink"/>
              </w:rPr>
              <w:t>Endpoint 2: [Endpoint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_Toc1748564709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45ED094F" w14:textId="688EA85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21516383">
            <w:r w:rsidRPr="683BD479">
              <w:rPr>
                <w:rStyle w:val="Hyperlink"/>
              </w:rPr>
              <w:t>6.4 Database Design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_Toc621516383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453962E0" w14:textId="03705C8A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559748037">
            <w:r w:rsidRPr="683BD479">
              <w:rPr>
                <w:rStyle w:val="Hyperlink"/>
              </w:rPr>
              <w:t>Database Schema Overview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_Toc1559748037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2512B719" w14:textId="2D63D5E5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551890405">
            <w:r w:rsidRPr="683BD479">
              <w:rPr>
                <w:rStyle w:val="Hyperlink"/>
              </w:rPr>
              <w:t>Entity 1: [Entity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_Toc551890405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8</w:t>
            </w:r>
            <w:r w:rsidR="00EE044A">
              <w:fldChar w:fldCharType="end"/>
            </w:r>
          </w:hyperlink>
        </w:p>
        <w:p w:rsidR="00B47677" w:rsidP="683BD479" w:rsidRDefault="683BD479" w14:paraId="7722672C" w14:textId="027D922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83730114">
            <w:r w:rsidRPr="683BD479">
              <w:rPr>
                <w:rStyle w:val="Hyperlink"/>
              </w:rPr>
              <w:t>Entity 2: [Entity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_Toc1783730114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158DE770" w14:textId="09FC5439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812569413">
            <w:r w:rsidRPr="683BD479">
              <w:rPr>
                <w:rStyle w:val="Hyperlink"/>
              </w:rPr>
              <w:t>Relationships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_Toc812569413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28C066DC" w14:textId="4E15A31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79894001">
            <w:r w:rsidRPr="683BD479">
              <w:rPr>
                <w:rStyle w:val="Hyperlink"/>
              </w:rPr>
              <w:t>6.5 Security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_Toc2079894001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55292FD1" w14:textId="60DDF4CC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553258251">
            <w:r w:rsidRPr="683BD479">
              <w:rPr>
                <w:rStyle w:val="Hyperlink"/>
              </w:rPr>
              <w:t>Authentication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_Toc1553258251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0808049E" w14:textId="65A4408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32076825">
            <w:r w:rsidRPr="683BD479">
              <w:rPr>
                <w:rStyle w:val="Hyperlink"/>
              </w:rPr>
              <w:t>Authorization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_Toc1732076825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326A2087" w14:textId="4FD946FF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998473929">
            <w:r w:rsidRPr="683BD479">
              <w:rPr>
                <w:rStyle w:val="Hyperlink"/>
              </w:rPr>
              <w:t>Data Protection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_Toc998473929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06E39AE7" w14:textId="642FF71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995535486">
            <w:r w:rsidRPr="683BD479">
              <w:rPr>
                <w:rStyle w:val="Hyperlink"/>
              </w:rPr>
              <w:t>6.6 Performance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_Toc995535486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113F968F" w14:textId="7ED40589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83913554">
            <w:r w:rsidRPr="683BD479">
              <w:rPr>
                <w:rStyle w:val="Hyperlink"/>
              </w:rPr>
              <w:t>Response Time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_Toc2083913554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7A47B55C" w14:textId="2195006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39401092">
            <w:r w:rsidRPr="683BD479">
              <w:rPr>
                <w:rStyle w:val="Hyperlink"/>
              </w:rPr>
              <w:t>Throughput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_Toc1039401092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0ED091B3" w14:textId="13EAA10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207610926">
            <w:r w:rsidRPr="683BD479">
              <w:rPr>
                <w:rStyle w:val="Hyperlink"/>
              </w:rPr>
              <w:t>Scalability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_Toc1207610926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339650AF" w14:textId="7CA6BA9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20013766">
            <w:r w:rsidRPr="683BD479">
              <w:rPr>
                <w:rStyle w:val="Hyperlink"/>
              </w:rPr>
              <w:t>7. UI/UX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_Toc820013766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9</w:t>
            </w:r>
            <w:r w:rsidR="00EE044A">
              <w:fldChar w:fldCharType="end"/>
            </w:r>
          </w:hyperlink>
        </w:p>
        <w:p w:rsidR="00B47677" w:rsidP="683BD479" w:rsidRDefault="683BD479" w14:paraId="3F1E9145" w14:textId="66373ED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60382601">
            <w:r w:rsidRPr="683BD479">
              <w:rPr>
                <w:rStyle w:val="Hyperlink"/>
              </w:rPr>
              <w:t>7.1 User Interface Specifications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_Toc760382601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5F638FB4" w14:textId="55BD817A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39775361">
            <w:r w:rsidRPr="683BD479">
              <w:rPr>
                <w:rStyle w:val="Hyperlink"/>
              </w:rPr>
              <w:t>Design Principles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_Toc1739775361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28B173D8" w14:textId="3B36EA86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58697602">
            <w:r w:rsidRPr="683BD479">
              <w:rPr>
                <w:rStyle w:val="Hyperlink"/>
              </w:rPr>
              <w:t>Layout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_Toc1958697602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4CC2D670" w14:textId="045929C6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13107022">
            <w:r w:rsidRPr="683BD479">
              <w:rPr>
                <w:rStyle w:val="Hyperlink"/>
              </w:rPr>
              <w:t>Component Specifications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_Toc1813107022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67E490E2" w14:textId="17C19A0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00037271">
            <w:r w:rsidRPr="683BD479">
              <w:rPr>
                <w:rStyle w:val="Hyperlink"/>
              </w:rPr>
              <w:t>7.2 User Experience Flows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_Toc600037271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740DF821" w14:textId="34937D8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98792818">
            <w:r w:rsidRPr="683BD479">
              <w:rPr>
                <w:rStyle w:val="Hyperlink"/>
              </w:rPr>
              <w:t>Flow 1: [Flow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_Toc1198792818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02C391F6" w14:textId="35376253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90008150">
            <w:r w:rsidRPr="683BD479">
              <w:rPr>
                <w:rStyle w:val="Hyperlink"/>
              </w:rPr>
              <w:t>Flow 2: [Flow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_Toc1790008150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36C45664" w14:textId="4ED00B41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0923789">
            <w:r w:rsidRPr="683BD479">
              <w:rPr>
                <w:rStyle w:val="Hyperlink"/>
              </w:rPr>
              <w:t>7.3 Design System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_Toc180923789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59DFE972" w14:textId="72029C5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36351545">
            <w:r w:rsidRPr="683BD479">
              <w:rPr>
                <w:rStyle w:val="Hyperlink"/>
              </w:rPr>
              <w:t>Color Palette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_Toc1136351545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78A364FD" w14:textId="18FD08C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0818576">
            <w:r w:rsidRPr="683BD479">
              <w:rPr>
                <w:rStyle w:val="Hyperlink"/>
              </w:rPr>
              <w:t>Typography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_Toc180818576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516896D1" w14:textId="0E8C0205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391637016">
            <w:r w:rsidRPr="683BD479">
              <w:rPr>
                <w:rStyle w:val="Hyperlink"/>
              </w:rPr>
              <w:t>Components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_Toc391637016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1F3BA4E8" w14:textId="00C5FBA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07345516">
            <w:r w:rsidRPr="683BD479">
              <w:rPr>
                <w:rStyle w:val="Hyperlink"/>
              </w:rPr>
              <w:t>7.4 Accessibility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_Toc1607345516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10</w:t>
            </w:r>
            <w:r w:rsidR="00EE044A">
              <w:fldChar w:fldCharType="end"/>
            </w:r>
          </w:hyperlink>
        </w:p>
        <w:p w:rsidR="00B47677" w:rsidP="683BD479" w:rsidRDefault="683BD479" w14:paraId="12978DDC" w14:textId="2B83E5BB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45620049">
            <w:r w:rsidRPr="683BD479">
              <w:rPr>
                <w:rStyle w:val="Hyperlink"/>
              </w:rPr>
              <w:t>8. Business Rules and Constraints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_Toc1945620049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693B2927" w14:textId="31F1A95D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30388439">
            <w:r w:rsidRPr="683BD479">
              <w:rPr>
                <w:rStyle w:val="Hyperlink"/>
              </w:rPr>
              <w:t>8.1 Business Logic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_Toc1430388439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0A322969" w14:textId="3BEF4427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32495739">
            <w:r w:rsidRPr="683BD479">
              <w:rPr>
                <w:rStyle w:val="Hyperlink"/>
              </w:rPr>
              <w:t>Logic Rule 1: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_Toc2032495739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78F7483E" w14:textId="44D9256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502115352">
            <w:r w:rsidRPr="683BD479">
              <w:rPr>
                <w:rStyle w:val="Hyperlink"/>
              </w:rPr>
              <w:t>Logic Rule 2: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_Toc1502115352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7DA5723F" w14:textId="5F20CC4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68961860">
            <w:r w:rsidRPr="683BD479">
              <w:rPr>
                <w:rStyle w:val="Hyperlink"/>
              </w:rPr>
              <w:t>8.2 Validation Rules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_Toc868961860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011560E6" w14:textId="5B85964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774933942">
            <w:r w:rsidRPr="683BD479">
              <w:rPr>
                <w:rStyle w:val="Hyperlink"/>
              </w:rPr>
              <w:t>Validation Rule 1: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_Toc1774933942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5BD9C8EA" w14:textId="034670BE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87101766">
            <w:r w:rsidRPr="683BD479">
              <w:rPr>
                <w:rStyle w:val="Hyperlink"/>
              </w:rPr>
              <w:t>Validation Rule 2: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_Toc1987101766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07B47DA1" w14:textId="4ADCBA1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88447329">
            <w:r w:rsidRPr="683BD479">
              <w:rPr>
                <w:rStyle w:val="Hyperlink"/>
              </w:rPr>
              <w:t>8.3 Workflow Rules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_Toc1188447329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173B35CC" w14:textId="5F19BED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46099203">
            <w:r w:rsidRPr="683BD479">
              <w:rPr>
                <w:rStyle w:val="Hyperlink"/>
              </w:rPr>
              <w:t>Workflow Rule 1: [Rule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_Toc1046099203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2C7E31EA" w14:textId="752485E9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79249737">
            <w:r w:rsidRPr="683BD479">
              <w:rPr>
                <w:rStyle w:val="Hyperlink"/>
              </w:rPr>
              <w:t>8.4 Compliance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_Toc579249737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17600710" w14:textId="3E80CEED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51611690">
            <w:r w:rsidRPr="683BD479">
              <w:rPr>
                <w:rStyle w:val="Hyperlink"/>
              </w:rPr>
              <w:t>Regulatory Compliance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_Toc51611690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4E1899FB" w14:textId="01BC2D6F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42642807">
            <w:r w:rsidRPr="683BD479">
              <w:rPr>
                <w:rStyle w:val="Hyperlink"/>
              </w:rPr>
              <w:t>Industry Standards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_Toc242642807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04A0C7E7" w14:textId="545E378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86650516">
            <w:r w:rsidRPr="683BD479">
              <w:rPr>
                <w:rStyle w:val="Hyperlink"/>
              </w:rPr>
              <w:t>9. Non-Functional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_Toc886650516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11</w:t>
            </w:r>
            <w:r w:rsidR="00EE044A">
              <w:fldChar w:fldCharType="end"/>
            </w:r>
          </w:hyperlink>
        </w:p>
        <w:p w:rsidR="00B47677" w:rsidP="683BD479" w:rsidRDefault="683BD479" w14:paraId="09D126A8" w14:textId="3149624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8135267">
            <w:r w:rsidRPr="683BD479">
              <w:rPr>
                <w:rStyle w:val="Hyperlink"/>
              </w:rPr>
              <w:t>9.1 Performance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_Toc168135267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5A126B89" w14:textId="5ED280C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17471179">
            <w:r w:rsidRPr="683BD479">
              <w:rPr>
                <w:rStyle w:val="Hyperlink"/>
              </w:rPr>
              <w:t>Response Time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_Toc1317471179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120282C6" w14:textId="1D467517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65901979">
            <w:r w:rsidRPr="683BD479">
              <w:rPr>
                <w:rStyle w:val="Hyperlink"/>
              </w:rPr>
              <w:t>Throughput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_Toc2065901979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7F0C3AA1" w14:textId="6A8647C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21559437">
            <w:r w:rsidRPr="683BD479">
              <w:rPr>
                <w:rStyle w:val="Hyperlink"/>
              </w:rPr>
              <w:t>9.2 Security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_Toc521559437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3C6C9F2F" w14:textId="7D6FC19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709733308">
            <w:r w:rsidRPr="683BD479">
              <w:rPr>
                <w:rStyle w:val="Hyperlink"/>
              </w:rPr>
              <w:t>Data Security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_Toc709733308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55C9BC31" w14:textId="15103C46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58720493">
            <w:r w:rsidRPr="683BD479">
              <w:rPr>
                <w:rStyle w:val="Hyperlink"/>
              </w:rPr>
              <w:t>Access Control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_Toc158720493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1E75DB29" w14:textId="7389BD35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30025943">
            <w:r w:rsidRPr="683BD479">
              <w:rPr>
                <w:rStyle w:val="Hyperlink"/>
              </w:rPr>
              <w:t>9.3 Scalability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_Toc1430025943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12E84FE0" w14:textId="10B0197B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910059689">
            <w:r w:rsidRPr="683BD479">
              <w:rPr>
                <w:rStyle w:val="Hyperlink"/>
              </w:rPr>
              <w:t>Horizontal Scaling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_Toc1910059689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3C1F11F4" w14:textId="711BE3D1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063709506">
            <w:r w:rsidRPr="683BD479">
              <w:rPr>
                <w:rStyle w:val="Hyperlink"/>
              </w:rPr>
              <w:t>Vertical Scaling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_Toc1063709506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7AB22C9E" w14:textId="2892FF82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022852367">
            <w:r w:rsidRPr="683BD479">
              <w:rPr>
                <w:rStyle w:val="Hyperlink"/>
              </w:rPr>
              <w:t>9.4 Reliability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_Toc1022852367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5166D9DD" w14:textId="1B841038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559026060">
            <w:r w:rsidRPr="683BD479">
              <w:rPr>
                <w:rStyle w:val="Hyperlink"/>
              </w:rPr>
              <w:t>Uptime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_Toc559026060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5C7792C5" w14:textId="52BF4C79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443160789">
            <w:r w:rsidRPr="683BD479">
              <w:rPr>
                <w:rStyle w:val="Hyperlink"/>
              </w:rPr>
              <w:t>Error Handling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_Toc443160789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637489D3" w14:textId="51F64C31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141802538">
            <w:r w:rsidRPr="683BD479">
              <w:rPr>
                <w:rStyle w:val="Hyperlink"/>
              </w:rPr>
              <w:t>9.5 Maintainability Requirements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_Toc2141802538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12</w:t>
            </w:r>
            <w:r w:rsidR="00EE044A">
              <w:fldChar w:fldCharType="end"/>
            </w:r>
          </w:hyperlink>
        </w:p>
        <w:p w:rsidR="00B47677" w:rsidP="683BD479" w:rsidRDefault="683BD479" w14:paraId="2D6C8743" w14:textId="2162B0E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109828726">
            <w:r w:rsidRPr="683BD479">
              <w:rPr>
                <w:rStyle w:val="Hyperlink"/>
              </w:rPr>
              <w:t>Code Quality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_Toc2109828726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18585638" w14:textId="5F0F7615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422005050">
            <w:r w:rsidRPr="683BD479">
              <w:rPr>
                <w:rStyle w:val="Hyperlink"/>
              </w:rPr>
              <w:t>Documentation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_Toc422005050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7546EFB3" w14:textId="15AA4DF5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88004320">
            <w:r w:rsidRPr="683BD479">
              <w:rPr>
                <w:rStyle w:val="Hyperlink"/>
              </w:rPr>
              <w:t>10. Acceptance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_Toc1188004320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71918D81" w14:textId="032AB48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19104712">
            <w:r w:rsidRPr="683BD479">
              <w:rPr>
                <w:rStyle w:val="Hyperlink"/>
              </w:rPr>
              <w:t>10.1 Feature Acceptance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_Toc519104712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73527DEE" w14:textId="6A97179C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29629455">
            <w:r w:rsidRPr="683BD479">
              <w:rPr>
                <w:rStyle w:val="Hyperlink"/>
              </w:rPr>
              <w:t>Feature 1: [Feature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_Toc1329629455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3E775518" w14:textId="5B8269D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310547462">
            <w:r w:rsidRPr="683BD479">
              <w:rPr>
                <w:rStyle w:val="Hyperlink"/>
              </w:rPr>
              <w:t>Feature 2: [Feature Name]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_Toc1310547462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1F8AF4A0" w14:textId="4847E03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38641179">
            <w:r w:rsidRPr="683BD479">
              <w:rPr>
                <w:rStyle w:val="Hyperlink"/>
              </w:rPr>
              <w:t>10.2 User Story Acceptance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_Toc538641179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7F194E95" w14:textId="04691FD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99650113">
            <w:r w:rsidRPr="683BD479">
              <w:rPr>
                <w:rStyle w:val="Hyperlink"/>
              </w:rPr>
              <w:t>10.3 System Acceptance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_Toc99650113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39D08A44" w14:textId="5E16767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497850915">
            <w:r w:rsidRPr="683BD479">
              <w:rPr>
                <w:rStyle w:val="Hyperlink"/>
              </w:rPr>
              <w:t>System-Level Criteria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_Toc1497850915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6AC17C70" w14:textId="39CCA290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8019321">
            <w:r w:rsidRPr="683BD479">
              <w:rPr>
                <w:rStyle w:val="Hyperlink"/>
              </w:rPr>
              <w:t>10.4 Quality Gates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_Toc188019321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02A1304A" w14:textId="2ACAD112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414516295">
            <w:r w:rsidRPr="683BD479">
              <w:rPr>
                <w:rStyle w:val="Hyperlink"/>
              </w:rPr>
              <w:t>Definition of Done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_Toc1414516295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6DE51DF2" w14:textId="2E9356D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80995667">
            <w:r w:rsidRPr="683BD479">
              <w:rPr>
                <w:rStyle w:val="Hyperlink"/>
              </w:rPr>
              <w:t>11. Diagrams and Visualizations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_Toc780995667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13</w:t>
            </w:r>
            <w:r w:rsidR="00EE044A">
              <w:fldChar w:fldCharType="end"/>
            </w:r>
          </w:hyperlink>
        </w:p>
        <w:p w:rsidR="00B47677" w:rsidP="683BD479" w:rsidRDefault="683BD479" w14:paraId="403018E8" w14:textId="43DAD181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68588324">
            <w:r w:rsidRPr="683BD479">
              <w:rPr>
                <w:rStyle w:val="Hyperlink"/>
              </w:rPr>
              <w:t>11.1 User Journey Flow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_Toc568588324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5FEACE2E" w14:textId="18D6A846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484900225">
            <w:r w:rsidRPr="683BD479">
              <w:rPr>
                <w:rStyle w:val="Hyperlink"/>
              </w:rPr>
              <w:t>11.2 System Architecture Flow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_Toc1484900225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553B4781" w14:textId="359CD90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362725173">
            <w:r w:rsidRPr="683BD479">
              <w:rPr>
                <w:rStyle w:val="Hyperlink"/>
              </w:rPr>
              <w:t>11.3 Business Process Flow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_Toc362725173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1AF3F43A" w14:textId="5CA052AC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054662113">
            <w:r w:rsidRPr="683BD479">
              <w:rPr>
                <w:rStyle w:val="Hyperlink"/>
              </w:rPr>
              <w:t>11.4 Data Flow Diagram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_Toc1054662113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4D0B44B5" w14:textId="1D50AB8F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0662298">
            <w:r w:rsidRPr="683BD479">
              <w:rPr>
                <w:rStyle w:val="Hyperlink"/>
              </w:rPr>
              <w:t>11.5 Decision Tree Flow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_Toc180662298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0D4B4BB5" w14:textId="3DFDC5D1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586072289">
            <w:r w:rsidRPr="683BD479">
              <w:rPr>
                <w:rStyle w:val="Hyperlink"/>
              </w:rPr>
              <w:t>11.6 Gantt Chart (if applicable)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_Toc1586072289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128AADD5" w14:textId="04D0B7DF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25815262">
            <w:r w:rsidRPr="683BD479">
              <w:rPr>
                <w:rStyle w:val="Hyperlink"/>
              </w:rPr>
              <w:t>12. Appendices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_Toc525815262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58A486C0" w14:textId="1E4FD844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814435103">
            <w:r w:rsidRPr="683BD479">
              <w:rPr>
                <w:rStyle w:val="Hyperlink"/>
              </w:rPr>
              <w:t>12.1 Glossary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_Toc1814435103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14</w:t>
            </w:r>
            <w:r w:rsidR="00EE044A">
              <w:fldChar w:fldCharType="end"/>
            </w:r>
          </w:hyperlink>
        </w:p>
        <w:p w:rsidR="00B47677" w:rsidP="683BD479" w:rsidRDefault="683BD479" w14:paraId="36C70C97" w14:textId="41D58869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37492149">
            <w:r w:rsidRPr="683BD479">
              <w:rPr>
                <w:rStyle w:val="Hyperlink"/>
              </w:rPr>
              <w:t>12.2 Abbreviations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_Toc237492149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15</w:t>
            </w:r>
            <w:r w:rsidR="00EE044A">
              <w:fldChar w:fldCharType="end"/>
            </w:r>
          </w:hyperlink>
        </w:p>
        <w:p w:rsidR="00B47677" w:rsidP="683BD479" w:rsidRDefault="683BD479" w14:paraId="3ABB547F" w14:textId="36C61304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65388637">
            <w:r w:rsidRPr="683BD479">
              <w:rPr>
                <w:rStyle w:val="Hyperlink"/>
              </w:rPr>
              <w:t>12.3 Related Documents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_Toc65388637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15</w:t>
            </w:r>
            <w:r w:rsidR="00EE044A">
              <w:fldChar w:fldCharType="end"/>
            </w:r>
          </w:hyperlink>
        </w:p>
        <w:p w:rsidR="00B47677" w:rsidP="683BD479" w:rsidRDefault="683BD479" w14:paraId="7086728B" w14:textId="039FD414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617226094">
            <w:r w:rsidRPr="683BD479">
              <w:rPr>
                <w:rStyle w:val="Hyperlink"/>
              </w:rPr>
              <w:t>12.4 Additional Resources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_Toc1617226094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15</w:t>
            </w:r>
            <w:r w:rsidR="00EE044A">
              <w:fldChar w:fldCharType="end"/>
            </w:r>
          </w:hyperlink>
        </w:p>
        <w:p w:rsidR="00B47677" w:rsidP="683BD479" w:rsidRDefault="683BD479" w14:paraId="63A6B650" w14:textId="7CD574E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810180">
            <w:r w:rsidRPr="683BD479">
              <w:rPr>
                <w:rStyle w:val="Hyperlink"/>
              </w:rPr>
              <w:t>Document Approval</w:t>
            </w:r>
            <w:r w:rsidR="00EE044A">
              <w:tab/>
            </w:r>
            <w:r w:rsidR="00EE044A">
              <w:fldChar w:fldCharType="begin"/>
            </w:r>
            <w:r w:rsidR="00EE044A">
              <w:instrText>PAGEREF _Toc6810180 \h</w:instrText>
            </w:r>
            <w:r w:rsidR="00EE044A">
              <w:fldChar w:fldCharType="separate"/>
            </w:r>
            <w:r w:rsidRPr="683BD479">
              <w:rPr>
                <w:rStyle w:val="Hyperlink"/>
              </w:rPr>
              <w:t>15</w:t>
            </w:r>
            <w:r w:rsidR="00EE044A">
              <w:fldChar w:fldCharType="end"/>
            </w:r>
          </w:hyperlink>
          <w:r w:rsidR="00EE044A">
            <w:fldChar w:fldCharType="end"/>
          </w:r>
        </w:p>
      </w:sdtContent>
    </w:sdt>
    <w:p w:rsidR="00B47677" w:rsidP="683BD479" w:rsidRDefault="00B47677" w14:paraId="6508410B" w14:textId="25305CFC">
      <w:pPr>
        <w:pStyle w:val="BodyText"/>
      </w:pPr>
    </w:p>
    <w:p w:rsidR="00B47677" w:rsidP="683BD479" w:rsidRDefault="00B47677" w14:paraId="628941AD" w14:textId="79EEFA87">
      <w:pPr>
        <w:pStyle w:val="BodyText"/>
        <w:rPr>
          <w:rFonts w:asciiTheme="majorHAnsi" w:hAnsiTheme="majorHAnsi" w:eastAsiaTheme="majorEastAsia" w:cstheme="majorBidi"/>
        </w:rPr>
      </w:pPr>
    </w:p>
    <w:p w:rsidR="00B47677" w:rsidP="683BD479" w:rsidRDefault="00EE044A" w14:paraId="2184B060" w14:textId="73EF5D85">
      <w:r>
        <w:br w:type="page"/>
      </w:r>
    </w:p>
    <w:p w:rsidR="00B47677" w:rsidP="683BD479" w:rsidRDefault="00EE044A" w14:paraId="6AB564D9" w14:textId="01F9033B">
      <w:pPr>
        <w:pStyle w:val="Heading2"/>
      </w:pPr>
      <w:bookmarkStart w:name="_Toc931409455" w:id="5"/>
      <w:bookmarkStart w:name="document-information" w:id="6"/>
      <w:bookmarkEnd w:id="4"/>
      <w:r w:rsidRPr="683BD479">
        <w:lastRenderedPageBreak/>
        <w:t>1. Document Information</w:t>
      </w:r>
      <w:bookmarkEnd w:id="5"/>
    </w:p>
    <w:p w:rsidR="00B47677" w:rsidP="683BD479" w:rsidRDefault="00EE044A" w14:paraId="04CCE3AC" w14:textId="62F6E42B">
      <w:pPr>
        <w:pStyle w:val="Heading3"/>
      </w:pPr>
      <w:bookmarkStart w:name="_Toc1785669146" w:id="7"/>
      <w:bookmarkStart w:name="document-control" w:id="8"/>
      <w:r w:rsidRPr="683BD479">
        <w:t>1.1 Document Control</w:t>
      </w:r>
      <w:bookmarkEnd w:id="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60"/>
        <w:gridCol w:w="6900"/>
      </w:tblGrid>
      <w:tr w:rsidR="683BD479" w:rsidTr="683BD479" w14:paraId="219A1260" w14:textId="77777777">
        <w:trPr>
          <w:trHeight w:val="510"/>
        </w:trPr>
        <w:tc>
          <w:tcPr>
            <w:tcW w:w="2460" w:type="dxa"/>
            <w:shd w:val="clear" w:color="auto" w:fill="D9D9D9" w:themeFill="background1" w:themeFillShade="D9"/>
          </w:tcPr>
          <w:p w:rsidR="4756C751" w:rsidP="683BD479" w:rsidRDefault="4756C751" w14:paraId="5C0D1DFC" w14:textId="3BDCBFEA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Document ID:</w:t>
            </w:r>
          </w:p>
        </w:tc>
        <w:tc>
          <w:tcPr>
            <w:tcW w:w="6900" w:type="dxa"/>
          </w:tcPr>
          <w:p w:rsidR="4756C751" w:rsidP="683BD479" w:rsidRDefault="4756C751" w14:paraId="71BEFDAE" w14:textId="20CD6BB1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[DOCUMENT_ID]</w:t>
            </w:r>
          </w:p>
        </w:tc>
      </w:tr>
      <w:tr w:rsidR="683BD479" w:rsidTr="683BD479" w14:paraId="5B3D4963" w14:textId="77777777">
        <w:trPr>
          <w:trHeight w:val="300"/>
        </w:trPr>
        <w:tc>
          <w:tcPr>
            <w:tcW w:w="2460" w:type="dxa"/>
            <w:shd w:val="clear" w:color="auto" w:fill="D9D9D9" w:themeFill="background1" w:themeFillShade="D9"/>
          </w:tcPr>
          <w:p w:rsidR="4756C751" w:rsidP="683BD479" w:rsidRDefault="4756C751" w14:paraId="0F2F9822" w14:textId="1D89DE12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Document Type:</w:t>
            </w:r>
          </w:p>
        </w:tc>
        <w:tc>
          <w:tcPr>
            <w:tcW w:w="6900" w:type="dxa"/>
          </w:tcPr>
          <w:p w:rsidR="4756C751" w:rsidP="683BD479" w:rsidRDefault="4756C751" w14:paraId="5B59755C" w14:textId="280EF34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Functional/Technical Specification</w:t>
            </w:r>
          </w:p>
        </w:tc>
      </w:tr>
      <w:tr w:rsidR="683BD479" w:rsidTr="683BD479" w14:paraId="49BF0BFA" w14:textId="77777777">
        <w:trPr>
          <w:trHeight w:val="300"/>
        </w:trPr>
        <w:tc>
          <w:tcPr>
            <w:tcW w:w="2460" w:type="dxa"/>
            <w:shd w:val="clear" w:color="auto" w:fill="D9D9D9" w:themeFill="background1" w:themeFillShade="D9"/>
          </w:tcPr>
          <w:p w:rsidR="4756C751" w:rsidP="683BD479" w:rsidRDefault="4756C751" w14:paraId="27BD5A8D" w14:textId="35F217F3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Classification:</w:t>
            </w:r>
          </w:p>
        </w:tc>
        <w:tc>
          <w:tcPr>
            <w:tcW w:w="6900" w:type="dxa"/>
          </w:tcPr>
          <w:p w:rsidR="4756C751" w:rsidP="683BD479" w:rsidRDefault="4756C751" w14:paraId="62BD6E6C" w14:textId="2B7FC5E4">
            <w:pPr>
              <w:pStyle w:val="FirstParagraph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[CONFIDENTIAL | INTERNAL | PUBLIC]</w:t>
            </w:r>
          </w:p>
        </w:tc>
      </w:tr>
    </w:tbl>
    <w:p w:rsidR="683BD479" w:rsidP="683BD479" w:rsidRDefault="683BD479" w14:paraId="38F40133" w14:textId="7F219474">
      <w:pPr>
        <w:pStyle w:val="BodyText"/>
      </w:pPr>
    </w:p>
    <w:p w:rsidR="00EE044A" w:rsidP="683BD479" w:rsidRDefault="00EE044A" w14:paraId="3AA3BDA4" w14:textId="3308E950">
      <w:pPr>
        <w:pStyle w:val="Heading4"/>
      </w:pPr>
      <w:bookmarkStart w:name="_Toc1184409768" w:id="9"/>
      <w:bookmarkStart w:name="version-history" w:id="10"/>
      <w:r w:rsidRPr="683BD479">
        <w:t>Version History</w:t>
      </w:r>
      <w:r>
        <w:br/>
      </w:r>
      <w:bookmarkEnd w:id="9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83BD479" w:rsidTr="683BD479" w14:paraId="4E8725AE" w14:textId="77777777">
        <w:trPr>
          <w:trHeight w:val="510"/>
        </w:trPr>
        <w:tc>
          <w:tcPr>
            <w:tcW w:w="1872" w:type="dxa"/>
            <w:shd w:val="clear" w:color="auto" w:fill="D9D9D9" w:themeFill="background1" w:themeFillShade="D9"/>
          </w:tcPr>
          <w:p w:rsidR="7CD565EB" w:rsidP="683BD479" w:rsidRDefault="7CD565EB" w14:paraId="23E85306" w14:textId="5619DC42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Version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CD565EB" w:rsidP="683BD479" w:rsidRDefault="7CD565EB" w14:paraId="0BAD98DA" w14:textId="669B8F23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Date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CD565EB" w:rsidP="683BD479" w:rsidRDefault="7CD565EB" w14:paraId="7821B4F8" w14:textId="4ECB1871">
            <w:pPr>
              <w:pStyle w:val="BodyText"/>
              <w:rPr>
                <w:rFonts w:asciiTheme="majorHAnsi" w:hAnsiTheme="majorHAnsi" w:eastAsiaTheme="majorEastAsia" w:cstheme="majorBidi"/>
                <w:b/>
                <w:bCs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Author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CD565EB" w:rsidP="683BD479" w:rsidRDefault="7CD565EB" w14:paraId="5ECE996C" w14:textId="34C10C46">
            <w:pPr>
              <w:pStyle w:val="BodyText"/>
              <w:rPr>
                <w:rFonts w:asciiTheme="majorHAnsi" w:hAnsiTheme="majorHAnsi" w:eastAsiaTheme="majorEastAsia" w:cstheme="majorBidi"/>
                <w:b/>
                <w:bCs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Changes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CD565EB" w:rsidP="683BD479" w:rsidRDefault="7CD565EB" w14:paraId="618CA194" w14:textId="7142624F">
            <w:pPr>
              <w:pStyle w:val="BodyText"/>
              <w:rPr>
                <w:rFonts w:asciiTheme="majorHAnsi" w:hAnsiTheme="majorHAnsi" w:eastAsiaTheme="majorEastAsia" w:cstheme="majorBidi"/>
                <w:b/>
                <w:bCs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Approved By</w:t>
            </w:r>
          </w:p>
        </w:tc>
      </w:tr>
      <w:tr w:rsidR="683BD479" w:rsidTr="683BD479" w14:paraId="61E0602D" w14:textId="77777777">
        <w:trPr>
          <w:trHeight w:val="300"/>
        </w:trPr>
        <w:tc>
          <w:tcPr>
            <w:tcW w:w="1872" w:type="dxa"/>
          </w:tcPr>
          <w:p w:rsidR="7CD565EB" w:rsidP="683BD479" w:rsidRDefault="7CD565EB" w14:paraId="2CDC98E0" w14:textId="0B8CAF1B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1.0</w:t>
            </w:r>
          </w:p>
        </w:tc>
        <w:tc>
          <w:tcPr>
            <w:tcW w:w="1872" w:type="dxa"/>
          </w:tcPr>
          <w:p w:rsidR="7CD565EB" w:rsidP="683BD479" w:rsidRDefault="7CD565EB" w14:paraId="0FDC6343" w14:textId="1D18B527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[Date]</w:t>
            </w:r>
          </w:p>
        </w:tc>
        <w:tc>
          <w:tcPr>
            <w:tcW w:w="1872" w:type="dxa"/>
          </w:tcPr>
          <w:p w:rsidR="7CD565EB" w:rsidP="683BD479" w:rsidRDefault="7CD565EB" w14:paraId="2585A45E" w14:textId="44FBF2CE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[Author]</w:t>
            </w:r>
          </w:p>
        </w:tc>
        <w:tc>
          <w:tcPr>
            <w:tcW w:w="1872" w:type="dxa"/>
          </w:tcPr>
          <w:p w:rsidR="7CD565EB" w:rsidP="683BD479" w:rsidRDefault="7CD565EB" w14:paraId="2AF94B92" w14:textId="4542FFCB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Initial Version</w:t>
            </w:r>
          </w:p>
        </w:tc>
        <w:tc>
          <w:tcPr>
            <w:tcW w:w="1872" w:type="dxa"/>
          </w:tcPr>
          <w:p w:rsidR="7CD565EB" w:rsidP="683BD479" w:rsidRDefault="7CD565EB" w14:paraId="1C60FDFC" w14:textId="41937F9A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[Approver]</w:t>
            </w:r>
          </w:p>
        </w:tc>
      </w:tr>
    </w:tbl>
    <w:p w:rsidR="00EE044A" w:rsidP="683BD479" w:rsidRDefault="00EE044A" w14:paraId="5061ACAD" w14:textId="4A231615">
      <w:pPr>
        <w:pStyle w:val="Heading4"/>
      </w:pPr>
      <w:bookmarkStart w:name="_Toc1943612299" w:id="11"/>
      <w:bookmarkStart w:name="change-log" w:id="12"/>
      <w:bookmarkEnd w:id="10"/>
      <w:r w:rsidRPr="683BD479">
        <w:t>Change Log</w:t>
      </w:r>
      <w:r>
        <w:br/>
      </w:r>
      <w:bookmarkEnd w:id="11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83BD479" w:rsidTr="683BD479" w14:paraId="2A4584F8" w14:textId="77777777">
        <w:trPr>
          <w:trHeight w:val="510"/>
        </w:trPr>
        <w:tc>
          <w:tcPr>
            <w:tcW w:w="1872" w:type="dxa"/>
            <w:shd w:val="clear" w:color="auto" w:fill="D9D9D9" w:themeFill="background1" w:themeFillShade="D9"/>
          </w:tcPr>
          <w:p w:rsidR="5C259744" w:rsidP="683BD479" w:rsidRDefault="5C259744" w14:paraId="79BCFB0B" w14:textId="33205B9F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Change #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683BD479" w:rsidP="683BD479" w:rsidRDefault="683BD479" w14:paraId="1E2061DE" w14:textId="669B8F23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Date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7365719" w:rsidP="683BD479" w:rsidRDefault="77365719" w14:paraId="271ADB20" w14:textId="03936571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Section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7365719" w:rsidP="683BD479" w:rsidRDefault="77365719" w14:paraId="62003D13" w14:textId="4CB45E9B">
            <w:pPr>
              <w:pStyle w:val="BodyText"/>
              <w:rPr>
                <w:rFonts w:asciiTheme="majorHAnsi" w:hAnsiTheme="majorHAnsi" w:eastAsiaTheme="majorEastAsia" w:cstheme="majorBidi"/>
                <w:b/>
                <w:bCs/>
              </w:rPr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77365719" w:rsidP="683BD479" w:rsidRDefault="77365719" w14:paraId="5BF816D6" w14:textId="5D6C4137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Author</w:t>
            </w:r>
          </w:p>
        </w:tc>
      </w:tr>
      <w:tr w:rsidR="683BD479" w:rsidTr="683BD479" w14:paraId="39D5F5B6" w14:textId="77777777">
        <w:trPr>
          <w:trHeight w:val="300"/>
        </w:trPr>
        <w:tc>
          <w:tcPr>
            <w:tcW w:w="1872" w:type="dxa"/>
          </w:tcPr>
          <w:p w:rsidR="683BD479" w:rsidP="683BD479" w:rsidRDefault="683BD479" w14:paraId="37462885" w14:textId="1451FAB5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1872" w:type="dxa"/>
          </w:tcPr>
          <w:p w:rsidR="683BD479" w:rsidP="683BD479" w:rsidRDefault="683BD479" w14:paraId="59711B24" w14:textId="429D9BB5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1872" w:type="dxa"/>
          </w:tcPr>
          <w:p w:rsidR="683BD479" w:rsidP="683BD479" w:rsidRDefault="683BD479" w14:paraId="78F0E53A" w14:textId="2DBBEA9B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1872" w:type="dxa"/>
          </w:tcPr>
          <w:p w:rsidR="683BD479" w:rsidP="683BD479" w:rsidRDefault="683BD479" w14:paraId="1CE5B39F" w14:textId="2182E7DC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  <w:tc>
          <w:tcPr>
            <w:tcW w:w="1872" w:type="dxa"/>
          </w:tcPr>
          <w:p w:rsidR="683BD479" w:rsidP="683BD479" w:rsidRDefault="683BD479" w14:paraId="12F2292B" w14:textId="014C9B66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</w:tr>
    </w:tbl>
    <w:p w:rsidR="683BD479" w:rsidRDefault="683BD479" w14:paraId="1806F726" w14:textId="047220FB"/>
    <w:p w:rsidR="00B47677" w:rsidP="683BD479" w:rsidRDefault="00EE044A" w14:paraId="355BBE34" w14:textId="77777777">
      <w:pPr>
        <w:pStyle w:val="Heading3"/>
      </w:pPr>
      <w:bookmarkStart w:name="_Toc833947078" w:id="13"/>
      <w:bookmarkStart w:name="purpose-and-scope" w:id="14"/>
      <w:bookmarkEnd w:id="8"/>
      <w:bookmarkEnd w:id="12"/>
      <w:r w:rsidRPr="683BD479">
        <w:t>1.2 Purpose and Scope</w:t>
      </w:r>
      <w:bookmarkEnd w:id="13"/>
    </w:p>
    <w:p w:rsidR="00B47677" w:rsidP="683BD479" w:rsidRDefault="00EE044A" w14:paraId="56EFFA8F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Purpose:</w:t>
      </w:r>
      <w:r w:rsidRPr="683BD479">
        <w:rPr>
          <w:rFonts w:asciiTheme="majorHAnsi" w:hAnsiTheme="majorHAnsi" w:eastAsiaTheme="majorEastAsia" w:cstheme="majorBidi"/>
        </w:rPr>
        <w:t xml:space="preserve"> This document defines the [functional/technical] specifications for [PROJECT_NAME]. It serves as a comprehensive guide for stakeholders, developers, and quality assurance teams.</w:t>
      </w:r>
    </w:p>
    <w:p w:rsidR="00B47677" w:rsidP="683BD479" w:rsidRDefault="00EE044A" w14:paraId="651A31D8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Scope:</w:t>
      </w:r>
      <w:r w:rsidRPr="683BD479">
        <w:rPr>
          <w:rFonts w:asciiTheme="majorHAnsi" w:hAnsiTheme="majorHAnsi" w:eastAsiaTheme="majorEastAsia" w:cstheme="majorBidi"/>
        </w:rPr>
        <w:t xml:space="preserve"> - [Scope item 1] - [Scope item 2] - [Scope item 3]</w:t>
      </w:r>
    </w:p>
    <w:p w:rsidR="00B47677" w:rsidP="683BD479" w:rsidRDefault="00EE044A" w14:paraId="22E340B3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Out of Scope:</w:t>
      </w:r>
      <w:r w:rsidRPr="683BD479">
        <w:rPr>
          <w:rFonts w:asciiTheme="majorHAnsi" w:hAnsiTheme="majorHAnsi" w:eastAsiaTheme="majorEastAsia" w:cstheme="majorBidi"/>
        </w:rPr>
        <w:t xml:space="preserve"> - [Out of scope item 1] - [Out of scope item 2]</w:t>
      </w:r>
    </w:p>
    <w:p w:rsidR="00B47677" w:rsidP="683BD479" w:rsidRDefault="00EE044A" w14:paraId="6A1E5DDB" w14:textId="77777777">
      <w:pPr>
        <w:pStyle w:val="Heading3"/>
      </w:pPr>
      <w:bookmarkStart w:name="_Toc1833353480" w:id="15"/>
      <w:bookmarkStart w:name="document-conventions" w:id="16"/>
      <w:bookmarkEnd w:id="14"/>
      <w:r w:rsidRPr="683BD479">
        <w:t>1.3 Document Conventions</w:t>
      </w:r>
      <w:bookmarkEnd w:id="15"/>
    </w:p>
    <w:p w:rsidR="00B47677" w:rsidP="683BD479" w:rsidRDefault="00EE044A" w14:paraId="4E42459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Terminology: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r w:rsidRPr="683BD479">
        <w:rPr>
          <w:rFonts w:asciiTheme="majorHAnsi" w:hAnsiTheme="majorHAnsi" w:eastAsiaTheme="majorEastAsia" w:cstheme="majorBidi"/>
          <w:b/>
          <w:bCs/>
        </w:rPr>
        <w:t>Term 1:</w:t>
      </w:r>
      <w:r w:rsidRPr="683BD479">
        <w:rPr>
          <w:rFonts w:asciiTheme="majorHAnsi" w:hAnsiTheme="majorHAnsi" w:eastAsiaTheme="majorEastAsia" w:cstheme="majorBidi"/>
        </w:rPr>
        <w:t xml:space="preserve"> Definition - </w:t>
      </w:r>
      <w:r w:rsidRPr="683BD479">
        <w:rPr>
          <w:rFonts w:asciiTheme="majorHAnsi" w:hAnsiTheme="majorHAnsi" w:eastAsiaTheme="majorEastAsia" w:cstheme="majorBidi"/>
          <w:b/>
          <w:bCs/>
        </w:rPr>
        <w:t>Term 2:</w:t>
      </w:r>
      <w:r w:rsidRPr="683BD479">
        <w:rPr>
          <w:rFonts w:asciiTheme="majorHAnsi" w:hAnsiTheme="majorHAnsi" w:eastAsiaTheme="majorEastAsia" w:cstheme="majorBidi"/>
        </w:rPr>
        <w:t xml:space="preserve"> Definition</w:t>
      </w:r>
    </w:p>
    <w:p w:rsidR="00B47677" w:rsidP="683BD479" w:rsidRDefault="00EE044A" w14:paraId="07ED6D2D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Abbreviations: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r w:rsidRPr="683BD479">
        <w:rPr>
          <w:rFonts w:asciiTheme="majorHAnsi" w:hAnsiTheme="majorHAnsi" w:eastAsiaTheme="majorEastAsia" w:cstheme="majorBidi"/>
          <w:b/>
          <w:bCs/>
        </w:rPr>
        <w:t>Abbr1:</w:t>
      </w:r>
      <w:r w:rsidRPr="683BD479">
        <w:rPr>
          <w:rFonts w:asciiTheme="majorHAnsi" w:hAnsiTheme="majorHAnsi" w:eastAsiaTheme="majorEastAsia" w:cstheme="majorBidi"/>
        </w:rPr>
        <w:t xml:space="preserve"> Full form - </w:t>
      </w:r>
      <w:r w:rsidRPr="683BD479">
        <w:rPr>
          <w:rFonts w:asciiTheme="majorHAnsi" w:hAnsiTheme="majorHAnsi" w:eastAsiaTheme="majorEastAsia" w:cstheme="majorBidi"/>
          <w:b/>
          <w:bCs/>
        </w:rPr>
        <w:t>Abbr2:</w:t>
      </w:r>
      <w:r w:rsidRPr="683BD479">
        <w:rPr>
          <w:rFonts w:asciiTheme="majorHAnsi" w:hAnsiTheme="majorHAnsi" w:eastAsiaTheme="majorEastAsia" w:cstheme="majorBidi"/>
        </w:rPr>
        <w:t xml:space="preserve"> Full form</w:t>
      </w:r>
    </w:p>
    <w:p w:rsidR="00B47677" w:rsidP="683BD479" w:rsidRDefault="00EE044A" w14:paraId="5564A267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Notation: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r w:rsidRPr="683BD479">
        <w:rPr>
          <w:rFonts w:asciiTheme="majorHAnsi" w:hAnsiTheme="majorHAnsi" w:eastAsiaTheme="majorEastAsia" w:cstheme="majorBidi"/>
          <w:b/>
          <w:bCs/>
        </w:rPr>
        <w:t>Bold text:</w:t>
      </w:r>
      <w:r w:rsidRPr="683BD479">
        <w:rPr>
          <w:rFonts w:asciiTheme="majorHAnsi" w:hAnsiTheme="majorHAnsi" w:eastAsiaTheme="majorEastAsia" w:cstheme="majorBidi"/>
        </w:rPr>
        <w:t xml:space="preserve"> Important concepts or key terms - </w:t>
      </w:r>
      <w:r w:rsidRPr="683BD479">
        <w:rPr>
          <w:rFonts w:asciiTheme="majorHAnsi" w:hAnsiTheme="majorHAnsi" w:eastAsiaTheme="majorEastAsia" w:cstheme="majorBidi"/>
          <w:i/>
          <w:iCs/>
        </w:rPr>
        <w:t>Italic text:</w:t>
      </w:r>
      <w:r w:rsidRPr="683BD479">
        <w:rPr>
          <w:rFonts w:asciiTheme="majorHAnsi" w:hAnsiTheme="majorHAnsi" w:eastAsiaTheme="majorEastAsia" w:cstheme="majorBidi"/>
        </w:rPr>
        <w:t xml:space="preserve"> Emphasis or references - </w:t>
      </w:r>
      <w:r w:rsidRPr="683BD479">
        <w:rPr>
          <w:rStyle w:val="VerbatimChar"/>
          <w:rFonts w:asciiTheme="majorHAnsi" w:hAnsiTheme="majorHAnsi" w:eastAsiaTheme="majorEastAsia" w:cstheme="majorBidi"/>
        </w:rPr>
        <w:t>Code text</w:t>
      </w:r>
      <w:r w:rsidRPr="683BD479">
        <w:rPr>
          <w:rFonts w:asciiTheme="majorHAnsi" w:hAnsiTheme="majorHAnsi" w:eastAsiaTheme="majorEastAsia" w:cstheme="majorBidi"/>
        </w:rPr>
        <w:t>: Technical terms, code snippets, or system names</w:t>
      </w:r>
    </w:p>
    <w:p w:rsidR="00B47677" w:rsidP="683BD479" w:rsidRDefault="00EE044A" w14:paraId="42A663D1" w14:textId="77777777">
      <w:pPr>
        <w:pStyle w:val="Heading3"/>
      </w:pPr>
      <w:bookmarkStart w:name="_Toc1327413021" w:id="17"/>
      <w:bookmarkStart w:name="references" w:id="18"/>
      <w:bookmarkEnd w:id="16"/>
      <w:r w:rsidRPr="683BD479">
        <w:lastRenderedPageBreak/>
        <w:t>1.4 References</w:t>
      </w:r>
      <w:bookmarkEnd w:id="17"/>
    </w:p>
    <w:p w:rsidR="00B47677" w:rsidP="683BD479" w:rsidRDefault="00EE044A" w14:paraId="4FD3AA54" w14:textId="77777777">
      <w:pPr>
        <w:pStyle w:val="Compact"/>
        <w:numPr>
          <w:ilvl w:val="0"/>
          <w:numId w:val="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[Reference 1]</w:t>
      </w:r>
    </w:p>
    <w:p w:rsidR="00B47677" w:rsidP="683BD479" w:rsidRDefault="00EE044A" w14:paraId="152F5543" w14:textId="77777777">
      <w:pPr>
        <w:pStyle w:val="Compact"/>
        <w:numPr>
          <w:ilvl w:val="0"/>
          <w:numId w:val="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[Reference 2]</w:t>
      </w:r>
    </w:p>
    <w:p w:rsidR="00B47677" w:rsidP="683BD479" w:rsidRDefault="00EE044A" w14:paraId="1A7754B1" w14:textId="77777777">
      <w:pPr>
        <w:pStyle w:val="Compact"/>
        <w:numPr>
          <w:ilvl w:val="0"/>
          <w:numId w:val="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[Reference 3]</w:t>
      </w:r>
    </w:p>
    <w:p w:rsidR="00B47677" w:rsidP="683BD479" w:rsidRDefault="00000000" w14:paraId="3656B9AB" w14:textId="77777777">
      <w:pPr>
        <w:rPr>
          <w:rFonts w:asciiTheme="majorHAnsi" w:hAnsiTheme="majorHAnsi" w:eastAsiaTheme="majorEastAsia" w:cstheme="majorBidi"/>
        </w:rPr>
      </w:pPr>
      <w:r>
        <w:pict w14:anchorId="3160A3B4">
          <v:rect id="_x0000_i1025" style="width:0;height:1.5pt" o:hr="t" o:hrstd="t" o:hralign="center"/>
        </w:pict>
      </w:r>
    </w:p>
    <w:p w:rsidR="00B47677" w:rsidP="683BD479" w:rsidRDefault="00EE044A" w14:paraId="5DBCBE00" w14:textId="77777777">
      <w:pPr>
        <w:pStyle w:val="Heading2"/>
      </w:pPr>
      <w:bookmarkStart w:name="_Toc1273440559" w:id="19"/>
      <w:bookmarkStart w:name="executive-summary" w:id="20"/>
      <w:bookmarkEnd w:id="6"/>
      <w:bookmarkEnd w:id="18"/>
      <w:r w:rsidRPr="683BD479">
        <w:t>2. Executive Summary</w:t>
      </w:r>
      <w:bookmarkEnd w:id="19"/>
    </w:p>
    <w:p w:rsidR="00B47677" w:rsidP="683BD479" w:rsidRDefault="00EE044A" w14:paraId="38F52461" w14:textId="77777777">
      <w:pPr>
        <w:pStyle w:val="Heading3"/>
      </w:pPr>
      <w:bookmarkStart w:name="_Toc1582074701" w:id="21"/>
      <w:bookmarkStart w:name="overview" w:id="22"/>
      <w:r w:rsidRPr="683BD479">
        <w:t>2.1 Overview</w:t>
      </w:r>
      <w:bookmarkEnd w:id="21"/>
    </w:p>
    <w:p w:rsidR="00B47677" w:rsidP="683BD479" w:rsidRDefault="00EE044A" w14:paraId="1F3B94D6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[Provide a high-level overview of the project, its purpose, and key outcomes.]</w:t>
      </w:r>
    </w:p>
    <w:p w:rsidR="00B47677" w:rsidP="683BD479" w:rsidRDefault="00EE044A" w14:paraId="416C6D24" w14:textId="77777777">
      <w:pPr>
        <w:pStyle w:val="Heading3"/>
      </w:pPr>
      <w:bookmarkStart w:name="_Toc764840472" w:id="23"/>
      <w:bookmarkStart w:name="key-objectives" w:id="24"/>
      <w:bookmarkEnd w:id="22"/>
      <w:r w:rsidRPr="683BD479">
        <w:t>2.2 Key Objectives</w:t>
      </w:r>
      <w:bookmarkEnd w:id="23"/>
    </w:p>
    <w:p w:rsidR="00B47677" w:rsidP="683BD479" w:rsidRDefault="00EE044A" w14:paraId="60015654" w14:textId="77777777">
      <w:pPr>
        <w:pStyle w:val="Compact"/>
        <w:numPr>
          <w:ilvl w:val="0"/>
          <w:numId w:val="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Objective 1: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7E9A42A8" w14:textId="77777777">
      <w:pPr>
        <w:pStyle w:val="Compact"/>
        <w:numPr>
          <w:ilvl w:val="0"/>
          <w:numId w:val="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Objective 2: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56BD343E" w14:textId="77777777">
      <w:pPr>
        <w:pStyle w:val="Compact"/>
        <w:numPr>
          <w:ilvl w:val="0"/>
          <w:numId w:val="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Objective 3: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252293B6" w14:textId="77777777">
      <w:pPr>
        <w:pStyle w:val="Heading3"/>
      </w:pPr>
      <w:bookmarkStart w:name="_Toc489904924" w:id="25"/>
      <w:bookmarkStart w:name="business-context" w:id="26"/>
      <w:bookmarkEnd w:id="24"/>
      <w:r w:rsidRPr="683BD479">
        <w:t>2.3 Business Context</w:t>
      </w:r>
      <w:bookmarkEnd w:id="25"/>
    </w:p>
    <w:p w:rsidR="00B47677" w:rsidP="683BD479" w:rsidRDefault="00EE044A" w14:paraId="13C8B944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[Describe the business context, drivers, and rationale for this project.]</w:t>
      </w:r>
    </w:p>
    <w:p w:rsidR="00B47677" w:rsidP="683BD479" w:rsidRDefault="00EE044A" w14:paraId="3C166FDE" w14:textId="531FA907">
      <w:pPr>
        <w:pStyle w:val="Heading3"/>
      </w:pPr>
      <w:bookmarkStart w:name="_Toc108230827" w:id="27"/>
      <w:bookmarkStart w:name="success-metrics" w:id="28"/>
      <w:bookmarkEnd w:id="26"/>
      <w:r w:rsidRPr="683BD479">
        <w:t>2.4 Success Metrics</w:t>
      </w:r>
      <w:bookmarkEnd w:id="2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5700"/>
      </w:tblGrid>
      <w:tr w:rsidR="683BD479" w:rsidTr="683BD479" w14:paraId="6B7EC28C" w14:textId="77777777">
        <w:trPr>
          <w:trHeight w:val="510"/>
        </w:trPr>
        <w:tc>
          <w:tcPr>
            <w:tcW w:w="1872" w:type="dxa"/>
            <w:shd w:val="clear" w:color="auto" w:fill="D9D9D9" w:themeFill="background1" w:themeFillShade="D9"/>
          </w:tcPr>
          <w:p w:rsidR="6CFF3A86" w:rsidP="683BD479" w:rsidRDefault="6CFF3A86" w14:paraId="760FDF38" w14:textId="48D4E220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Metric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6CFF3A86" w:rsidP="683BD479" w:rsidRDefault="6CFF3A86" w14:paraId="6295E3CA" w14:textId="08071D61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Target</w:t>
            </w:r>
          </w:p>
        </w:tc>
        <w:tc>
          <w:tcPr>
            <w:tcW w:w="5700" w:type="dxa"/>
            <w:shd w:val="clear" w:color="auto" w:fill="D9D9D9" w:themeFill="background1" w:themeFillShade="D9"/>
          </w:tcPr>
          <w:p w:rsidR="6CFF3A86" w:rsidP="683BD479" w:rsidRDefault="6CFF3A86" w14:paraId="37695932" w14:textId="6F8DDE9F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  <w:b/>
                <w:bCs/>
              </w:rPr>
              <w:t>Measurement Method</w:t>
            </w:r>
          </w:p>
        </w:tc>
      </w:tr>
      <w:tr w:rsidR="683BD479" w:rsidTr="683BD479" w14:paraId="530984F4" w14:textId="77777777">
        <w:trPr>
          <w:trHeight w:val="300"/>
        </w:trPr>
        <w:tc>
          <w:tcPr>
            <w:tcW w:w="1872" w:type="dxa"/>
          </w:tcPr>
          <w:p w:rsidR="6CFF3A86" w:rsidP="683BD479" w:rsidRDefault="6CFF3A86" w14:paraId="406B6F2D" w14:textId="03362691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Metric 1</w:t>
            </w:r>
          </w:p>
        </w:tc>
        <w:tc>
          <w:tcPr>
            <w:tcW w:w="1872" w:type="dxa"/>
          </w:tcPr>
          <w:p w:rsidR="683BD479" w:rsidP="683BD479" w:rsidRDefault="683BD479" w14:paraId="2B72C1C5" w14:textId="4C7015E9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</w:t>
            </w:r>
            <w:r w:rsidRPr="683BD479" w:rsidR="38CC8443">
              <w:rPr>
                <w:rFonts w:asciiTheme="majorHAnsi" w:hAnsiTheme="majorHAnsi" w:eastAsiaTheme="majorEastAsia" w:cstheme="majorBidi"/>
              </w:rPr>
              <w:t>Target</w:t>
            </w:r>
            <w:r w:rsidRPr="683BD479">
              <w:rPr>
                <w:rFonts w:asciiTheme="majorHAnsi" w:hAnsiTheme="majorHAnsi" w:eastAsiaTheme="majorEastAsia" w:cstheme="majorBidi"/>
              </w:rPr>
              <w:t>]</w:t>
            </w:r>
          </w:p>
        </w:tc>
        <w:tc>
          <w:tcPr>
            <w:tcW w:w="5700" w:type="dxa"/>
          </w:tcPr>
          <w:p w:rsidR="683BD479" w:rsidP="683BD479" w:rsidRDefault="683BD479" w14:paraId="1A057EF9" w14:textId="47CA518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</w:t>
            </w:r>
            <w:r w:rsidRPr="683BD479" w:rsidR="1D3F8400">
              <w:rPr>
                <w:rFonts w:asciiTheme="majorHAnsi" w:hAnsiTheme="majorHAnsi" w:eastAsiaTheme="majorEastAsia" w:cstheme="majorBidi"/>
              </w:rPr>
              <w:t>Method</w:t>
            </w:r>
            <w:r w:rsidRPr="683BD479">
              <w:rPr>
                <w:rFonts w:asciiTheme="majorHAnsi" w:hAnsiTheme="majorHAnsi" w:eastAsiaTheme="majorEastAsia" w:cstheme="majorBidi"/>
              </w:rPr>
              <w:t>]</w:t>
            </w:r>
          </w:p>
        </w:tc>
      </w:tr>
      <w:tr w:rsidR="683BD479" w:rsidTr="683BD479" w14:paraId="3278384C" w14:textId="77777777">
        <w:trPr>
          <w:trHeight w:val="300"/>
        </w:trPr>
        <w:tc>
          <w:tcPr>
            <w:tcW w:w="1872" w:type="dxa"/>
          </w:tcPr>
          <w:p w:rsidR="50B36D39" w:rsidP="683BD479" w:rsidRDefault="50B36D39" w14:paraId="75543230" w14:textId="579909D9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Metric 2</w:t>
            </w:r>
          </w:p>
        </w:tc>
        <w:tc>
          <w:tcPr>
            <w:tcW w:w="1872" w:type="dxa"/>
          </w:tcPr>
          <w:p w:rsidR="683BD479" w:rsidP="683BD479" w:rsidRDefault="683BD479" w14:paraId="5E096A5B" w14:textId="4C7015E9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[Target]</w:t>
            </w:r>
          </w:p>
        </w:tc>
        <w:tc>
          <w:tcPr>
            <w:tcW w:w="5700" w:type="dxa"/>
          </w:tcPr>
          <w:p w:rsidR="683BD479" w:rsidP="683BD479" w:rsidRDefault="683BD479" w14:paraId="468519DC" w14:textId="47CA518F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[Method]</w:t>
            </w:r>
          </w:p>
        </w:tc>
      </w:tr>
    </w:tbl>
    <w:p w:rsidR="00B47677" w:rsidP="683BD479" w:rsidRDefault="00000000" w14:paraId="45FB0818" w14:textId="77777777">
      <w:pPr>
        <w:rPr>
          <w:rFonts w:asciiTheme="majorHAnsi" w:hAnsiTheme="majorHAnsi" w:eastAsiaTheme="majorEastAsia" w:cstheme="majorBidi"/>
        </w:rPr>
      </w:pPr>
      <w:r>
        <w:pict w14:anchorId="1D581EB7">
          <v:rect id="_x0000_i1026" style="width:0;height:1.5pt" o:hr="t" o:hrstd="t" o:hralign="center"/>
        </w:pict>
      </w:r>
    </w:p>
    <w:p w:rsidR="00B47677" w:rsidP="683BD479" w:rsidRDefault="00EE044A" w14:paraId="08EE8AB9" w14:textId="77777777">
      <w:pPr>
        <w:pStyle w:val="Heading2"/>
      </w:pPr>
      <w:bookmarkStart w:name="_Toc1080719346" w:id="29"/>
      <w:bookmarkStart w:name="project-overview" w:id="30"/>
      <w:bookmarkEnd w:id="20"/>
      <w:bookmarkEnd w:id="28"/>
      <w:r w:rsidRPr="683BD479">
        <w:t>3. Project Overview</w:t>
      </w:r>
      <w:bookmarkEnd w:id="29"/>
    </w:p>
    <w:p w:rsidR="00B47677" w:rsidP="683BD479" w:rsidRDefault="00EE044A" w14:paraId="20106C29" w14:textId="77777777">
      <w:pPr>
        <w:pStyle w:val="Heading3"/>
      </w:pPr>
      <w:bookmarkStart w:name="_Toc430848403" w:id="31"/>
      <w:bookmarkStart w:name="project-description" w:id="32"/>
      <w:r w:rsidRPr="683BD479">
        <w:t>3.1 Project Description</w:t>
      </w:r>
      <w:bookmarkEnd w:id="31"/>
    </w:p>
    <w:p w:rsidR="00B47677" w:rsidP="683BD479" w:rsidRDefault="00EE044A" w14:paraId="0B61F93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[Provide a detailed description of the project, including what it does and how it fits into the larger ecosystem.]</w:t>
      </w:r>
    </w:p>
    <w:p w:rsidR="00B47677" w:rsidP="683BD479" w:rsidRDefault="00EE044A" w14:paraId="613FBD6F" w14:textId="77777777">
      <w:pPr>
        <w:pStyle w:val="Heading3"/>
      </w:pPr>
      <w:bookmarkStart w:name="_Toc1424790895" w:id="33"/>
      <w:bookmarkStart w:name="project-objectives" w:id="34"/>
      <w:bookmarkEnd w:id="32"/>
      <w:r w:rsidRPr="683BD479">
        <w:t>3.2 Project Objectives</w:t>
      </w:r>
      <w:bookmarkEnd w:id="33"/>
    </w:p>
    <w:p w:rsidR="00B47677" w:rsidP="683BD479" w:rsidRDefault="00EE044A" w14:paraId="680EED19" w14:textId="77777777">
      <w:pPr>
        <w:pStyle w:val="Compact"/>
        <w:numPr>
          <w:ilvl w:val="0"/>
          <w:numId w:val="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Primary Objective: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62EFB735" w14:textId="77777777">
      <w:pPr>
        <w:pStyle w:val="Compact"/>
        <w:numPr>
          <w:ilvl w:val="0"/>
          <w:numId w:val="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Secondary Objective: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57770F38" w14:textId="77777777">
      <w:pPr>
        <w:pStyle w:val="Compact"/>
        <w:numPr>
          <w:ilvl w:val="0"/>
          <w:numId w:val="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Tertiary Objective:</w:t>
      </w:r>
      <w:r w:rsidRPr="683BD479">
        <w:rPr>
          <w:rFonts w:asciiTheme="majorHAnsi" w:hAnsiTheme="majorHAnsi" w:eastAsiaTheme="majorEastAsia" w:cstheme="majorBidi"/>
        </w:rPr>
        <w:t xml:space="preserve"> [Description]</w:t>
      </w:r>
    </w:p>
    <w:p w:rsidR="00B47677" w:rsidP="683BD479" w:rsidRDefault="00EE044A" w14:paraId="14C0F761" w14:textId="77777777">
      <w:pPr>
        <w:pStyle w:val="Heading3"/>
      </w:pPr>
      <w:bookmarkStart w:name="_Toc428829740" w:id="35"/>
      <w:bookmarkStart w:name="target-users-and-personas" w:id="36"/>
      <w:bookmarkEnd w:id="34"/>
      <w:r w:rsidRPr="683BD479">
        <w:lastRenderedPageBreak/>
        <w:t>3.3 Target Users and Personas</w:t>
      </w:r>
      <w:bookmarkEnd w:id="35"/>
    </w:p>
    <w:p w:rsidR="00B47677" w:rsidP="683BD479" w:rsidRDefault="00EE044A" w14:paraId="6D56B0CB" w14:textId="77777777">
      <w:pPr>
        <w:pStyle w:val="Heading4"/>
      </w:pPr>
      <w:bookmarkStart w:name="_Toc1104923741" w:id="37"/>
      <w:bookmarkStart w:name="persona-1-persona-name" w:id="38"/>
      <w:r w:rsidRPr="683BD479">
        <w:t>Persona 1: [Persona Name]</w:t>
      </w:r>
      <w:bookmarkEnd w:id="37"/>
    </w:p>
    <w:p w:rsidR="00B47677" w:rsidP="683BD479" w:rsidRDefault="00EE044A" w14:paraId="1906D2E6" w14:textId="77777777">
      <w:pPr>
        <w:pStyle w:val="Compact"/>
        <w:numPr>
          <w:ilvl w:val="0"/>
          <w:numId w:val="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Role:</w:t>
      </w:r>
      <w:r w:rsidRPr="683BD479">
        <w:rPr>
          <w:rFonts w:asciiTheme="majorHAnsi" w:hAnsiTheme="majorHAnsi" w:eastAsiaTheme="majorEastAsia" w:cstheme="majorBidi"/>
        </w:rPr>
        <w:t xml:space="preserve"> [Role description]</w:t>
      </w:r>
    </w:p>
    <w:p w:rsidR="00B47677" w:rsidP="683BD479" w:rsidRDefault="00EE044A" w14:paraId="783095CB" w14:textId="77777777">
      <w:pPr>
        <w:pStyle w:val="Compact"/>
        <w:numPr>
          <w:ilvl w:val="0"/>
          <w:numId w:val="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Responsibilities:</w:t>
      </w:r>
      <w:r w:rsidRPr="683BD479">
        <w:rPr>
          <w:rFonts w:asciiTheme="majorHAnsi" w:hAnsiTheme="majorHAnsi" w:eastAsiaTheme="majorEastAsia" w:cstheme="majorBidi"/>
        </w:rPr>
        <w:t xml:space="preserve"> [Key responsibilities]</w:t>
      </w:r>
    </w:p>
    <w:p w:rsidR="00B47677" w:rsidP="683BD479" w:rsidRDefault="00EE044A" w14:paraId="0C916470" w14:textId="77777777">
      <w:pPr>
        <w:pStyle w:val="Compact"/>
        <w:numPr>
          <w:ilvl w:val="0"/>
          <w:numId w:val="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Goals:</w:t>
      </w:r>
      <w:r w:rsidRPr="683BD479">
        <w:rPr>
          <w:rFonts w:asciiTheme="majorHAnsi" w:hAnsiTheme="majorHAnsi" w:eastAsiaTheme="majorEastAsia" w:cstheme="majorBidi"/>
        </w:rPr>
        <w:t xml:space="preserve"> [Primary goals]</w:t>
      </w:r>
    </w:p>
    <w:p w:rsidR="00B47677" w:rsidP="683BD479" w:rsidRDefault="00EE044A" w14:paraId="21266921" w14:textId="77777777">
      <w:pPr>
        <w:pStyle w:val="Compact"/>
        <w:numPr>
          <w:ilvl w:val="0"/>
          <w:numId w:val="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Pain Points:</w:t>
      </w:r>
      <w:r w:rsidRPr="683BD479">
        <w:rPr>
          <w:rFonts w:asciiTheme="majorHAnsi" w:hAnsiTheme="majorHAnsi" w:eastAsiaTheme="majorEastAsia" w:cstheme="majorBidi"/>
        </w:rPr>
        <w:t xml:space="preserve"> [Current challenges]</w:t>
      </w:r>
    </w:p>
    <w:p w:rsidR="00B47677" w:rsidP="683BD479" w:rsidRDefault="00EE044A" w14:paraId="71FC05EC" w14:textId="77777777">
      <w:pPr>
        <w:pStyle w:val="Heading4"/>
      </w:pPr>
      <w:bookmarkStart w:name="_Toc378135678" w:id="39"/>
      <w:bookmarkStart w:name="persona-2-persona-name" w:id="40"/>
      <w:bookmarkEnd w:id="38"/>
      <w:r w:rsidRPr="683BD479">
        <w:t>Persona 2: [Persona Name]</w:t>
      </w:r>
      <w:bookmarkEnd w:id="39"/>
    </w:p>
    <w:p w:rsidR="00B47677" w:rsidP="683BD479" w:rsidRDefault="00EE044A" w14:paraId="060663B5" w14:textId="77777777">
      <w:pPr>
        <w:pStyle w:val="Compact"/>
        <w:numPr>
          <w:ilvl w:val="0"/>
          <w:numId w:val="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Role:</w:t>
      </w:r>
      <w:r w:rsidRPr="683BD479">
        <w:rPr>
          <w:rFonts w:asciiTheme="majorHAnsi" w:hAnsiTheme="majorHAnsi" w:eastAsiaTheme="majorEastAsia" w:cstheme="majorBidi"/>
        </w:rPr>
        <w:t xml:space="preserve"> [Role description]</w:t>
      </w:r>
    </w:p>
    <w:p w:rsidR="00B47677" w:rsidP="683BD479" w:rsidRDefault="00EE044A" w14:paraId="3292CCE9" w14:textId="77777777">
      <w:pPr>
        <w:pStyle w:val="Compact"/>
        <w:numPr>
          <w:ilvl w:val="0"/>
          <w:numId w:val="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Responsibilities:</w:t>
      </w:r>
      <w:r w:rsidRPr="683BD479">
        <w:rPr>
          <w:rFonts w:asciiTheme="majorHAnsi" w:hAnsiTheme="majorHAnsi" w:eastAsiaTheme="majorEastAsia" w:cstheme="majorBidi"/>
        </w:rPr>
        <w:t xml:space="preserve"> [Key responsibilities]</w:t>
      </w:r>
    </w:p>
    <w:p w:rsidR="00B47677" w:rsidP="683BD479" w:rsidRDefault="00EE044A" w14:paraId="6D4696B5" w14:textId="77777777">
      <w:pPr>
        <w:pStyle w:val="Compact"/>
        <w:numPr>
          <w:ilvl w:val="0"/>
          <w:numId w:val="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Goals:</w:t>
      </w:r>
      <w:r w:rsidRPr="683BD479">
        <w:rPr>
          <w:rFonts w:asciiTheme="majorHAnsi" w:hAnsiTheme="majorHAnsi" w:eastAsiaTheme="majorEastAsia" w:cstheme="majorBidi"/>
        </w:rPr>
        <w:t xml:space="preserve"> [Primary goals]</w:t>
      </w:r>
    </w:p>
    <w:p w:rsidR="00B47677" w:rsidP="683BD479" w:rsidRDefault="00EE044A" w14:paraId="6870F262" w14:textId="77777777">
      <w:pPr>
        <w:pStyle w:val="Compact"/>
        <w:numPr>
          <w:ilvl w:val="0"/>
          <w:numId w:val="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Pain Points:</w:t>
      </w:r>
      <w:r w:rsidRPr="683BD479">
        <w:rPr>
          <w:rFonts w:asciiTheme="majorHAnsi" w:hAnsiTheme="majorHAnsi" w:eastAsiaTheme="majorEastAsia" w:cstheme="majorBidi"/>
        </w:rPr>
        <w:t xml:space="preserve"> [Current challenges]</w:t>
      </w:r>
    </w:p>
    <w:p w:rsidR="00B47677" w:rsidP="683BD479" w:rsidRDefault="00EE044A" w14:paraId="3A8B13F3" w14:textId="77777777">
      <w:pPr>
        <w:pStyle w:val="Heading3"/>
      </w:pPr>
      <w:bookmarkStart w:name="_Toc1849323215" w:id="41"/>
      <w:bookmarkStart w:name="business-goals" w:id="42"/>
      <w:bookmarkEnd w:id="36"/>
      <w:bookmarkEnd w:id="40"/>
      <w:r w:rsidRPr="683BD479">
        <w:t>3.4 Business Goals</w:t>
      </w:r>
      <w:bookmarkEnd w:id="41"/>
    </w:p>
    <w:p w:rsidR="00B47677" w:rsidP="683BD479" w:rsidRDefault="00EE044A" w14:paraId="5423746C" w14:textId="77777777">
      <w:pPr>
        <w:pStyle w:val="Compact"/>
        <w:numPr>
          <w:ilvl w:val="0"/>
          <w:numId w:val="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Business Goal 1:</w:t>
      </w:r>
      <w:r w:rsidRPr="683BD479">
        <w:rPr>
          <w:rFonts w:asciiTheme="majorHAnsi" w:hAnsiTheme="majorHAnsi" w:eastAsiaTheme="majorEastAsia" w:cstheme="majorBidi"/>
        </w:rPr>
        <w:t xml:space="preserve"> [Description and expected outcome]</w:t>
      </w:r>
    </w:p>
    <w:p w:rsidR="00B47677" w:rsidP="683BD479" w:rsidRDefault="00EE044A" w14:paraId="4578ADEA" w14:textId="77777777">
      <w:pPr>
        <w:pStyle w:val="Compact"/>
        <w:numPr>
          <w:ilvl w:val="0"/>
          <w:numId w:val="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Business Goal 2:</w:t>
      </w:r>
      <w:r w:rsidRPr="683BD479">
        <w:rPr>
          <w:rFonts w:asciiTheme="majorHAnsi" w:hAnsiTheme="majorHAnsi" w:eastAsiaTheme="majorEastAsia" w:cstheme="majorBidi"/>
        </w:rPr>
        <w:t xml:space="preserve"> [Description and expected outcome]</w:t>
      </w:r>
    </w:p>
    <w:p w:rsidR="00B47677" w:rsidP="683BD479" w:rsidRDefault="00EE044A" w14:paraId="577FC842" w14:textId="77777777">
      <w:pPr>
        <w:pStyle w:val="Compact"/>
        <w:numPr>
          <w:ilvl w:val="0"/>
          <w:numId w:val="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Business Goal 3:</w:t>
      </w:r>
      <w:r w:rsidRPr="683BD479">
        <w:rPr>
          <w:rFonts w:asciiTheme="majorHAnsi" w:hAnsiTheme="majorHAnsi" w:eastAsiaTheme="majorEastAsia" w:cstheme="majorBidi"/>
        </w:rPr>
        <w:t xml:space="preserve"> [Description and expected outcome]</w:t>
      </w:r>
    </w:p>
    <w:p w:rsidR="00B47677" w:rsidP="683BD479" w:rsidRDefault="00EE044A" w14:paraId="182EC452" w14:textId="77777777">
      <w:pPr>
        <w:pStyle w:val="Heading3"/>
      </w:pPr>
      <w:bookmarkStart w:name="_Toc617176645" w:id="43"/>
      <w:bookmarkStart w:name="scope-and-boundaries" w:id="44"/>
      <w:bookmarkEnd w:id="42"/>
      <w:r w:rsidRPr="683BD479">
        <w:t>3.5 Scope and Boundaries</w:t>
      </w:r>
      <w:bookmarkEnd w:id="43"/>
    </w:p>
    <w:p w:rsidR="00B47677" w:rsidP="683BD479" w:rsidRDefault="00EE044A" w14:paraId="235E6E2E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In Scope:</w:t>
      </w:r>
      <w:r w:rsidRPr="683BD479">
        <w:rPr>
          <w:rFonts w:asciiTheme="majorHAnsi" w:hAnsiTheme="majorHAnsi" w:eastAsiaTheme="majorEastAsia" w:cstheme="majorBidi"/>
        </w:rPr>
        <w:t xml:space="preserve"> - [Feature/component 1] - [Feature/component 2] - [Feature/component 3]</w:t>
      </w:r>
    </w:p>
    <w:p w:rsidR="00B47677" w:rsidP="683BD479" w:rsidRDefault="00EE044A" w14:paraId="38EB4686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Out of Scope:</w:t>
      </w:r>
      <w:r w:rsidRPr="683BD479">
        <w:rPr>
          <w:rFonts w:asciiTheme="majorHAnsi" w:hAnsiTheme="majorHAnsi" w:eastAsiaTheme="majorEastAsia" w:cstheme="majorBidi"/>
        </w:rPr>
        <w:t xml:space="preserve"> - [Feature/component 1] - [Feature/component 2]</w:t>
      </w:r>
    </w:p>
    <w:p w:rsidR="00B47677" w:rsidP="683BD479" w:rsidRDefault="00EE044A" w14:paraId="316F458D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Boundaries:</w:t>
      </w:r>
      <w:r w:rsidRPr="683BD479">
        <w:rPr>
          <w:rFonts w:asciiTheme="majorHAnsi" w:hAnsiTheme="majorHAnsi" w:eastAsiaTheme="majorEastAsia" w:cstheme="majorBidi"/>
        </w:rPr>
        <w:t xml:space="preserve"> - [Boundary description 1] - [Boundary description 2]</w:t>
      </w:r>
    </w:p>
    <w:p w:rsidR="00B47677" w:rsidP="683BD479" w:rsidRDefault="00000000" w14:paraId="049F31CB" w14:textId="77777777">
      <w:pPr>
        <w:rPr>
          <w:rFonts w:asciiTheme="majorHAnsi" w:hAnsiTheme="majorHAnsi" w:eastAsiaTheme="majorEastAsia" w:cstheme="majorBidi"/>
        </w:rPr>
      </w:pPr>
      <w:r>
        <w:pict w14:anchorId="5E9BF63C">
          <v:rect id="_x0000_i1027" style="width:0;height:1.5pt" o:hr="t" o:hrstd="t" o:hralign="center"/>
        </w:pict>
      </w:r>
    </w:p>
    <w:p w:rsidR="00B47677" w:rsidP="683BD479" w:rsidRDefault="00EE044A" w14:paraId="7A130058" w14:textId="77777777">
      <w:pPr>
        <w:pStyle w:val="Heading2"/>
      </w:pPr>
      <w:bookmarkStart w:name="_Toc1426077776" w:id="45"/>
      <w:bookmarkStart w:name="functional-requirements" w:id="46"/>
      <w:bookmarkEnd w:id="30"/>
      <w:bookmarkEnd w:id="44"/>
      <w:r w:rsidRPr="683BD479">
        <w:t>4. Functional Requirements</w:t>
      </w:r>
      <w:bookmarkEnd w:id="45"/>
    </w:p>
    <w:p w:rsidR="00B47677" w:rsidP="683BD479" w:rsidRDefault="00EE044A" w14:paraId="73636DB2" w14:textId="77777777">
      <w:pPr>
        <w:pStyle w:val="Heading3"/>
      </w:pPr>
      <w:bookmarkStart w:name="_Toc1618063732" w:id="47"/>
      <w:bookmarkStart w:name="core-features" w:id="48"/>
      <w:r w:rsidRPr="683BD479">
        <w:t>4.1 Core Features</w:t>
      </w:r>
      <w:bookmarkEnd w:id="47"/>
    </w:p>
    <w:p w:rsidR="00B47677" w:rsidP="683BD479" w:rsidRDefault="00EE044A" w14:paraId="61A86358" w14:textId="77777777">
      <w:pPr>
        <w:pStyle w:val="Heading4"/>
      </w:pPr>
      <w:bookmarkStart w:name="_Toc2054094048" w:id="49"/>
      <w:bookmarkStart w:name="feature-1-feature-name" w:id="50"/>
      <w:r w:rsidRPr="683BD479">
        <w:t>Feature 1: [Feature Name]</w:t>
      </w:r>
      <w:bookmarkEnd w:id="49"/>
    </w:p>
    <w:p w:rsidR="00B47677" w:rsidP="683BD479" w:rsidRDefault="00EE044A" w14:paraId="2FC76DCD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[Detailed description of the feature]</w:t>
      </w:r>
    </w:p>
    <w:p w:rsidR="00B47677" w:rsidP="683BD479" w:rsidRDefault="00EE044A" w14:paraId="3B90F23F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Requirements:</w:t>
      </w:r>
      <w:r w:rsidRPr="683BD479">
        <w:rPr>
          <w:rFonts w:asciiTheme="majorHAnsi" w:hAnsiTheme="majorHAnsi" w:eastAsiaTheme="majorEastAsia" w:cstheme="majorBidi"/>
        </w:rPr>
        <w:t xml:space="preserve"> - Requirement 1 - Requirement 2 - Requirement 3</w:t>
      </w:r>
    </w:p>
    <w:p w:rsidR="00B47677" w:rsidP="683BD479" w:rsidRDefault="00EE044A" w14:paraId="5BF31EA3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</w:p>
    <w:p w:rsidR="00B47677" w:rsidP="683BD479" w:rsidRDefault="00EE044A" w14:paraId="1BA962CA" w14:textId="77777777">
      <w:pPr>
        <w:pStyle w:val="Heading4"/>
      </w:pPr>
      <w:bookmarkStart w:name="_Toc1394839409" w:id="51"/>
      <w:bookmarkStart w:name="feature-2-feature-name" w:id="52"/>
      <w:bookmarkEnd w:id="50"/>
      <w:r w:rsidRPr="683BD479">
        <w:t>Feature 2: [Feature Name]</w:t>
      </w:r>
      <w:bookmarkEnd w:id="51"/>
    </w:p>
    <w:p w:rsidR="00B47677" w:rsidP="683BD479" w:rsidRDefault="00EE044A" w14:paraId="78D3B0BC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[Detailed description of the feature]</w:t>
      </w:r>
    </w:p>
    <w:p w:rsidR="00B47677" w:rsidP="683BD479" w:rsidRDefault="00EE044A" w14:paraId="023B254F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Requirements:</w:t>
      </w:r>
      <w:r w:rsidRPr="683BD479">
        <w:rPr>
          <w:rFonts w:asciiTheme="majorHAnsi" w:hAnsiTheme="majorHAnsi" w:eastAsiaTheme="majorEastAsia" w:cstheme="majorBidi"/>
        </w:rPr>
        <w:t xml:space="preserve"> - Requirement 1 - Requirement 2 - Requirement 3</w:t>
      </w:r>
    </w:p>
    <w:p w:rsidR="00B47677" w:rsidP="683BD479" w:rsidRDefault="00EE044A" w14:paraId="71F21DCA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lastRenderedPageBreak/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</w:p>
    <w:p w:rsidR="00B47677" w:rsidP="683BD479" w:rsidRDefault="00EE044A" w14:paraId="1E8C62A7" w14:textId="77777777">
      <w:pPr>
        <w:pStyle w:val="Heading3"/>
      </w:pPr>
      <w:bookmarkStart w:name="_Toc670201103" w:id="53"/>
      <w:bookmarkStart w:name="user-workflows" w:id="54"/>
      <w:bookmarkEnd w:id="48"/>
      <w:bookmarkEnd w:id="52"/>
      <w:r w:rsidRPr="683BD479">
        <w:t>4.2 User Workflows</w:t>
      </w:r>
      <w:bookmarkEnd w:id="53"/>
    </w:p>
    <w:p w:rsidR="00B47677" w:rsidP="683BD479" w:rsidRDefault="00EE044A" w14:paraId="42C2C5F0" w14:textId="77777777">
      <w:pPr>
        <w:pStyle w:val="Heading4"/>
      </w:pPr>
      <w:bookmarkStart w:name="_Toc1313410395" w:id="55"/>
      <w:bookmarkStart w:name="workflow-1-workflow-name" w:id="56"/>
      <w:r w:rsidRPr="683BD479">
        <w:t>Workflow 1: [Workflow Name]</w:t>
      </w:r>
      <w:bookmarkEnd w:id="55"/>
    </w:p>
    <w:p w:rsidR="00B47677" w:rsidP="683BD479" w:rsidRDefault="00EE044A" w14:paraId="0E975074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[Workflow description]</w:t>
      </w:r>
    </w:p>
    <w:p w:rsidR="00B47677" w:rsidP="683BD479" w:rsidRDefault="00EE044A" w14:paraId="59A54AC9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Steps:</w:t>
      </w:r>
      <w:r w:rsidRPr="683BD479">
        <w:rPr>
          <w:rFonts w:asciiTheme="majorHAnsi" w:hAnsiTheme="majorHAnsi" w:eastAsiaTheme="majorEastAsia" w:cstheme="majorBidi"/>
        </w:rPr>
        <w:t xml:space="preserve"> 1. Step 1 2. Step 2 3. Step 3</w:t>
      </w:r>
    </w:p>
    <w:p w:rsidR="00B47677" w:rsidP="683BD479" w:rsidRDefault="00EE044A" w14:paraId="53B76C5F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Actors:</w:t>
      </w:r>
      <w:r w:rsidRPr="683BD479">
        <w:rPr>
          <w:rFonts w:asciiTheme="majorHAnsi" w:hAnsiTheme="majorHAnsi" w:eastAsiaTheme="majorEastAsia" w:cstheme="majorBidi"/>
        </w:rPr>
        <w:t xml:space="preserve"> [Who performs this workflow]</w:t>
      </w:r>
    </w:p>
    <w:p w:rsidR="00B47677" w:rsidP="683BD479" w:rsidRDefault="00EE044A" w14:paraId="12340E9C" w14:textId="77777777">
      <w:pPr>
        <w:pStyle w:val="Heading4"/>
      </w:pPr>
      <w:bookmarkStart w:name="_Toc1936388037" w:id="57"/>
      <w:bookmarkStart w:name="workflow-2-workflow-name" w:id="58"/>
      <w:bookmarkEnd w:id="56"/>
      <w:r w:rsidRPr="683BD479">
        <w:t>Workflow 2: [Workflow Name]</w:t>
      </w:r>
      <w:bookmarkEnd w:id="57"/>
    </w:p>
    <w:p w:rsidR="00B47677" w:rsidP="683BD479" w:rsidRDefault="00EE044A" w14:paraId="2C2914F4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[Workflow description]</w:t>
      </w:r>
    </w:p>
    <w:p w:rsidR="00B47677" w:rsidP="683BD479" w:rsidRDefault="00EE044A" w14:paraId="5D4EA66E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Steps:</w:t>
      </w:r>
      <w:r w:rsidRPr="683BD479">
        <w:rPr>
          <w:rFonts w:asciiTheme="majorHAnsi" w:hAnsiTheme="majorHAnsi" w:eastAsiaTheme="majorEastAsia" w:cstheme="majorBidi"/>
        </w:rPr>
        <w:t xml:space="preserve"> 1. Step 1 2. Step 2 3. Step 3</w:t>
      </w:r>
    </w:p>
    <w:p w:rsidR="00B47677" w:rsidP="683BD479" w:rsidRDefault="00EE044A" w14:paraId="7B0AA076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Actors:</w:t>
      </w:r>
      <w:r w:rsidRPr="683BD479">
        <w:rPr>
          <w:rFonts w:asciiTheme="majorHAnsi" w:hAnsiTheme="majorHAnsi" w:eastAsiaTheme="majorEastAsia" w:cstheme="majorBidi"/>
        </w:rPr>
        <w:t xml:space="preserve"> [Who performs this workflow]</w:t>
      </w:r>
    </w:p>
    <w:p w:rsidR="00B47677" w:rsidP="683BD479" w:rsidRDefault="00EE044A" w14:paraId="6BAE9845" w14:textId="77777777">
      <w:pPr>
        <w:pStyle w:val="Heading3"/>
      </w:pPr>
      <w:bookmarkStart w:name="_Toc16576214" w:id="59"/>
      <w:bookmarkStart w:name="business-rules" w:id="60"/>
      <w:bookmarkEnd w:id="54"/>
      <w:bookmarkEnd w:id="58"/>
      <w:r w:rsidRPr="683BD479">
        <w:t>4.3 Business Rules</w:t>
      </w:r>
      <w:bookmarkEnd w:id="59"/>
    </w:p>
    <w:p w:rsidR="00B47677" w:rsidP="683BD479" w:rsidRDefault="00EE044A" w14:paraId="7B7F6909" w14:textId="77777777">
      <w:pPr>
        <w:pStyle w:val="Heading4"/>
      </w:pPr>
      <w:bookmarkStart w:name="_Toc1455816364" w:id="61"/>
      <w:bookmarkStart w:name="business-rule-1-rule-name" w:id="62"/>
      <w:r w:rsidRPr="683BD479">
        <w:t>Business Rule 1: [Rule Name]</w:t>
      </w:r>
      <w:bookmarkEnd w:id="61"/>
    </w:p>
    <w:p w:rsidR="00B47677" w:rsidP="683BD479" w:rsidRDefault="00EE044A" w14:paraId="4B43BBE3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[Rule description]</w:t>
      </w:r>
    </w:p>
    <w:p w:rsidR="00B47677" w:rsidP="683BD479" w:rsidRDefault="00EE044A" w14:paraId="2B1142B9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Conditions:</w:t>
      </w:r>
      <w:r w:rsidRPr="683BD479">
        <w:rPr>
          <w:rFonts w:asciiTheme="majorHAnsi" w:hAnsiTheme="majorHAnsi" w:eastAsiaTheme="majorEastAsia" w:cstheme="majorBidi"/>
        </w:rPr>
        <w:t xml:space="preserve"> - Condition 1 - Condition 2</w:t>
      </w:r>
    </w:p>
    <w:p w:rsidR="00B47677" w:rsidP="683BD479" w:rsidRDefault="00EE044A" w14:paraId="5DF2F26D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Actions:</w:t>
      </w:r>
      <w:r w:rsidRPr="683BD479">
        <w:rPr>
          <w:rFonts w:asciiTheme="majorHAnsi" w:hAnsiTheme="majorHAnsi" w:eastAsiaTheme="majorEastAsia" w:cstheme="majorBidi"/>
        </w:rPr>
        <w:t xml:space="preserve"> - Action 1 - Action 2</w:t>
      </w:r>
    </w:p>
    <w:p w:rsidR="00B47677" w:rsidP="683BD479" w:rsidRDefault="00EE044A" w14:paraId="163022F2" w14:textId="77777777">
      <w:pPr>
        <w:pStyle w:val="Heading4"/>
      </w:pPr>
      <w:bookmarkStart w:name="_Toc1248969403" w:id="63"/>
      <w:bookmarkStart w:name="business-rule-2-rule-name" w:id="64"/>
      <w:bookmarkEnd w:id="62"/>
      <w:r w:rsidRPr="683BD479">
        <w:t>Business Rule 2: [Rule Name]</w:t>
      </w:r>
      <w:bookmarkEnd w:id="63"/>
    </w:p>
    <w:p w:rsidR="00B47677" w:rsidP="683BD479" w:rsidRDefault="00EE044A" w14:paraId="7D55907C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[Rule description]</w:t>
      </w:r>
    </w:p>
    <w:p w:rsidR="00B47677" w:rsidP="683BD479" w:rsidRDefault="00EE044A" w14:paraId="48E86271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Conditions:</w:t>
      </w:r>
      <w:r w:rsidRPr="683BD479">
        <w:rPr>
          <w:rFonts w:asciiTheme="majorHAnsi" w:hAnsiTheme="majorHAnsi" w:eastAsiaTheme="majorEastAsia" w:cstheme="majorBidi"/>
        </w:rPr>
        <w:t xml:space="preserve"> - Condition 1 - Condition 2</w:t>
      </w:r>
    </w:p>
    <w:p w:rsidR="00B47677" w:rsidP="683BD479" w:rsidRDefault="00EE044A" w14:paraId="4AA23992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Actions:</w:t>
      </w:r>
      <w:r w:rsidRPr="683BD479">
        <w:rPr>
          <w:rFonts w:asciiTheme="majorHAnsi" w:hAnsiTheme="majorHAnsi" w:eastAsiaTheme="majorEastAsia" w:cstheme="majorBidi"/>
        </w:rPr>
        <w:t xml:space="preserve"> - Action 1 - Action 2</w:t>
      </w:r>
    </w:p>
    <w:p w:rsidR="00B47677" w:rsidP="683BD479" w:rsidRDefault="00EE044A" w14:paraId="660DA2B8" w14:textId="77777777">
      <w:pPr>
        <w:pStyle w:val="Heading3"/>
      </w:pPr>
      <w:bookmarkStart w:name="_Toc1274038203" w:id="65"/>
      <w:bookmarkStart w:name="data-requirements" w:id="66"/>
      <w:bookmarkEnd w:id="60"/>
      <w:bookmarkEnd w:id="64"/>
      <w:r w:rsidRPr="683BD479">
        <w:t>4.4 Data Requirements</w:t>
      </w:r>
      <w:bookmarkEnd w:id="65"/>
    </w:p>
    <w:p w:rsidR="00B47677" w:rsidP="683BD479" w:rsidRDefault="00EE044A" w14:paraId="61D7327C" w14:textId="77777777">
      <w:pPr>
        <w:pStyle w:val="Heading4"/>
      </w:pPr>
      <w:bookmarkStart w:name="_Toc2125858468" w:id="67"/>
      <w:bookmarkStart w:name="data-entity-1-entity-name" w:id="68"/>
      <w:r w:rsidRPr="683BD479">
        <w:t>Data Entity 1: [Entity Name]</w:t>
      </w:r>
      <w:bookmarkEnd w:id="67"/>
    </w:p>
    <w:p w:rsidR="00B47677" w:rsidP="683BD479" w:rsidRDefault="00EE044A" w14:paraId="4132A355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[Entity description]</w:t>
      </w:r>
    </w:p>
    <w:p w:rsidR="00B47677" w:rsidP="683BD479" w:rsidRDefault="00EE044A" w14:paraId="61CE3443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Attributes:</w:t>
      </w:r>
      <w:r w:rsidRPr="683BD479">
        <w:rPr>
          <w:rFonts w:asciiTheme="majorHAnsi" w:hAnsiTheme="majorHAnsi" w:eastAsiaTheme="majorEastAsia" w:cstheme="majorBidi"/>
        </w:rPr>
        <w:t xml:space="preserve"> - Attribute 1: [Type, Constraints] - Attribute 2: [Type, Constraints] - Attribute 3: [Type, Constraints]</w:t>
      </w:r>
    </w:p>
    <w:p w:rsidR="00B47677" w:rsidP="683BD479" w:rsidRDefault="00EE044A" w14:paraId="617D78E3" w14:textId="77777777">
      <w:pPr>
        <w:pStyle w:val="Heading4"/>
      </w:pPr>
      <w:bookmarkStart w:name="_Toc1023985453" w:id="69"/>
      <w:bookmarkStart w:name="data-entity-2-entity-name" w:id="70"/>
      <w:bookmarkEnd w:id="68"/>
      <w:r w:rsidRPr="683BD479">
        <w:t>Data Entity 2: [Entity Name]</w:t>
      </w:r>
      <w:bookmarkEnd w:id="69"/>
    </w:p>
    <w:p w:rsidR="00B47677" w:rsidP="683BD479" w:rsidRDefault="00EE044A" w14:paraId="0FD6C73E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[Entity description]</w:t>
      </w:r>
    </w:p>
    <w:p w:rsidR="00B47677" w:rsidP="683BD479" w:rsidRDefault="00EE044A" w14:paraId="41B3D923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lastRenderedPageBreak/>
        <w:t>Attributes:</w:t>
      </w:r>
      <w:r w:rsidRPr="683BD479">
        <w:rPr>
          <w:rFonts w:asciiTheme="majorHAnsi" w:hAnsiTheme="majorHAnsi" w:eastAsiaTheme="majorEastAsia" w:cstheme="majorBidi"/>
        </w:rPr>
        <w:t xml:space="preserve"> - Attribute 1: [Type, Constraints] - Attribute 2: [Type, Constraints]</w:t>
      </w:r>
    </w:p>
    <w:p w:rsidR="00B47677" w:rsidP="683BD479" w:rsidRDefault="00EE044A" w14:paraId="7D714B72" w14:textId="77777777">
      <w:pPr>
        <w:pStyle w:val="Heading3"/>
      </w:pPr>
      <w:bookmarkStart w:name="_Toc61630775" w:id="71"/>
      <w:bookmarkStart w:name="integration-requirements" w:id="72"/>
      <w:bookmarkEnd w:id="66"/>
      <w:bookmarkEnd w:id="70"/>
      <w:r w:rsidRPr="683BD479">
        <w:t>4.5 Integration Requirements</w:t>
      </w:r>
      <w:bookmarkEnd w:id="71"/>
    </w:p>
    <w:p w:rsidR="00B47677" w:rsidP="683BD479" w:rsidRDefault="00EE044A" w14:paraId="0B6172CF" w14:textId="77777777">
      <w:pPr>
        <w:pStyle w:val="Heading4"/>
      </w:pPr>
      <w:bookmarkStart w:name="_Toc1812217144" w:id="73"/>
      <w:bookmarkStart w:name="integration-1-integration-name" w:id="74"/>
      <w:r w:rsidRPr="683BD479">
        <w:t>Integration 1: [Integration Name]</w:t>
      </w:r>
      <w:bookmarkEnd w:id="73"/>
    </w:p>
    <w:p w:rsidR="00B47677" w:rsidP="683BD479" w:rsidRDefault="00EE044A" w14:paraId="612E1938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[Integration description]</w:t>
      </w:r>
    </w:p>
    <w:p w:rsidR="00B47677" w:rsidP="683BD479" w:rsidRDefault="00EE044A" w14:paraId="020B8976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Type:</w:t>
      </w:r>
      <w:r w:rsidRPr="683BD479">
        <w:rPr>
          <w:rFonts w:asciiTheme="majorHAnsi" w:hAnsiTheme="majorHAnsi" w:eastAsiaTheme="majorEastAsia" w:cstheme="majorBidi"/>
        </w:rPr>
        <w:t xml:space="preserve"> [API | Database | File | Service]</w:t>
      </w:r>
    </w:p>
    <w:p w:rsidR="00B47677" w:rsidP="683BD479" w:rsidRDefault="00EE044A" w14:paraId="717D4B4E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Requirements:</w:t>
      </w:r>
      <w:r w:rsidRPr="683BD479">
        <w:rPr>
          <w:rFonts w:asciiTheme="majorHAnsi" w:hAnsiTheme="majorHAnsi" w:eastAsiaTheme="majorEastAsia" w:cstheme="majorBidi"/>
        </w:rPr>
        <w:t xml:space="preserve"> - Requirement 1 - Requirement 2</w:t>
      </w:r>
    </w:p>
    <w:p w:rsidR="00B47677" w:rsidP="683BD479" w:rsidRDefault="00000000" w14:paraId="53128261" w14:textId="77777777">
      <w:pPr>
        <w:rPr>
          <w:rFonts w:asciiTheme="majorHAnsi" w:hAnsiTheme="majorHAnsi" w:eastAsiaTheme="majorEastAsia" w:cstheme="majorBidi"/>
        </w:rPr>
      </w:pPr>
      <w:r>
        <w:pict w14:anchorId="079F2D0E">
          <v:rect id="_x0000_i1028" style="width:0;height:1.5pt" o:hr="t" o:hrstd="t" o:hralign="center"/>
        </w:pict>
      </w:r>
    </w:p>
    <w:p w:rsidR="00B47677" w:rsidP="683BD479" w:rsidRDefault="00EE044A" w14:paraId="316E090C" w14:textId="77777777">
      <w:pPr>
        <w:pStyle w:val="Heading2"/>
      </w:pPr>
      <w:bookmarkStart w:name="_Toc341884873" w:id="75"/>
      <w:bookmarkStart w:name="user-stories" w:id="76"/>
      <w:bookmarkEnd w:id="46"/>
      <w:bookmarkEnd w:id="72"/>
      <w:bookmarkEnd w:id="74"/>
      <w:r w:rsidRPr="683BD479">
        <w:t>5. User Stories</w:t>
      </w:r>
      <w:bookmarkEnd w:id="75"/>
    </w:p>
    <w:p w:rsidR="00B47677" w:rsidP="683BD479" w:rsidRDefault="00EE044A" w14:paraId="75A3F746" w14:textId="77777777">
      <w:pPr>
        <w:pStyle w:val="Heading3"/>
      </w:pPr>
      <w:bookmarkStart w:name="_Toc411621143" w:id="77"/>
      <w:bookmarkStart w:name="epic-level-user-stories" w:id="78"/>
      <w:r w:rsidRPr="683BD479">
        <w:t>5.1 Epic-Level User Stories</w:t>
      </w:r>
      <w:bookmarkEnd w:id="77"/>
    </w:p>
    <w:p w:rsidR="00B47677" w:rsidP="683BD479" w:rsidRDefault="00EE044A" w14:paraId="27F83888" w14:textId="77777777">
      <w:pPr>
        <w:pStyle w:val="Heading4"/>
      </w:pPr>
      <w:bookmarkStart w:name="_Toc1680501668" w:id="79"/>
      <w:bookmarkStart w:name="epic-1-epic-name" w:id="80"/>
      <w:r w:rsidRPr="683BD479">
        <w:t>Epic 1: [Epic Name]</w:t>
      </w:r>
      <w:bookmarkEnd w:id="79"/>
    </w:p>
    <w:p w:rsidR="00B47677" w:rsidP="683BD479" w:rsidRDefault="00EE044A" w14:paraId="5D72A1CD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[Epic description]</w:t>
      </w:r>
    </w:p>
    <w:p w:rsidR="00B47677" w:rsidP="683BD479" w:rsidRDefault="00EE044A" w14:paraId="68E3A95D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Business Value:</w:t>
      </w:r>
      <w:r w:rsidRPr="683BD479">
        <w:rPr>
          <w:rFonts w:asciiTheme="majorHAnsi" w:hAnsiTheme="majorHAnsi" w:eastAsiaTheme="majorEastAsia" w:cstheme="majorBidi"/>
        </w:rPr>
        <w:t xml:space="preserve"> [Value proposition]</w:t>
      </w:r>
    </w:p>
    <w:p w:rsidR="00B47677" w:rsidP="683BD479" w:rsidRDefault="00EE044A" w14:paraId="2CC80F2C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User Stories:</w:t>
      </w:r>
      <w:r w:rsidRPr="683BD479">
        <w:rPr>
          <w:rFonts w:asciiTheme="majorHAnsi" w:hAnsiTheme="majorHAnsi" w:eastAsiaTheme="majorEastAsia" w:cstheme="majorBidi"/>
        </w:rPr>
        <w:t xml:space="preserve"> - [Link to feature-level user stories]</w:t>
      </w:r>
    </w:p>
    <w:p w:rsidR="00B47677" w:rsidP="683BD479" w:rsidRDefault="00EE044A" w14:paraId="28FF0574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</w:p>
    <w:p w:rsidR="00B47677" w:rsidP="683BD479" w:rsidRDefault="00EE044A" w14:paraId="2226C14E" w14:textId="77777777">
      <w:pPr>
        <w:pStyle w:val="Heading4"/>
      </w:pPr>
      <w:bookmarkStart w:name="_Toc1836692861" w:id="81"/>
      <w:bookmarkStart w:name="epic-2-epic-name" w:id="82"/>
      <w:bookmarkEnd w:id="80"/>
      <w:r w:rsidRPr="683BD479">
        <w:t>Epic 2: [Epic Name]</w:t>
      </w:r>
      <w:bookmarkEnd w:id="81"/>
    </w:p>
    <w:p w:rsidR="00B47677" w:rsidP="683BD479" w:rsidRDefault="00EE044A" w14:paraId="1B55468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[Epic description]</w:t>
      </w:r>
    </w:p>
    <w:p w:rsidR="00B47677" w:rsidP="683BD479" w:rsidRDefault="00EE044A" w14:paraId="67F5606E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Business Value:</w:t>
      </w:r>
      <w:r w:rsidRPr="683BD479">
        <w:rPr>
          <w:rFonts w:asciiTheme="majorHAnsi" w:hAnsiTheme="majorHAnsi" w:eastAsiaTheme="majorEastAsia" w:cstheme="majorBidi"/>
        </w:rPr>
        <w:t xml:space="preserve"> [Value proposition]</w:t>
      </w:r>
    </w:p>
    <w:p w:rsidR="00B47677" w:rsidP="683BD479" w:rsidRDefault="00EE044A" w14:paraId="6A7F7243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User Stories:</w:t>
      </w:r>
      <w:r w:rsidRPr="683BD479">
        <w:rPr>
          <w:rFonts w:asciiTheme="majorHAnsi" w:hAnsiTheme="majorHAnsi" w:eastAsiaTheme="majorEastAsia" w:cstheme="majorBidi"/>
        </w:rPr>
        <w:t xml:space="preserve"> - [Link to feature-level user stories]</w:t>
      </w:r>
    </w:p>
    <w:p w:rsidR="00B47677" w:rsidP="683BD479" w:rsidRDefault="00EE044A" w14:paraId="3ADB4F28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</w:p>
    <w:p w:rsidR="00B47677" w:rsidP="683BD479" w:rsidRDefault="00EE044A" w14:paraId="69107698" w14:textId="77777777">
      <w:pPr>
        <w:pStyle w:val="Heading3"/>
      </w:pPr>
      <w:bookmarkStart w:name="_Toc1996897571" w:id="83"/>
      <w:bookmarkStart w:name="feature-level-user-stories" w:id="84"/>
      <w:bookmarkEnd w:id="78"/>
      <w:bookmarkEnd w:id="82"/>
      <w:r w:rsidRPr="683BD479">
        <w:t>5.2 Feature-Level User Stories</w:t>
      </w:r>
      <w:bookmarkEnd w:id="83"/>
    </w:p>
    <w:p w:rsidR="00B47677" w:rsidP="683BD479" w:rsidRDefault="00EE044A" w14:paraId="195B4A38" w14:textId="77777777">
      <w:pPr>
        <w:pStyle w:val="Heading4"/>
      </w:pPr>
      <w:bookmarkStart w:name="_Toc236262965" w:id="85"/>
      <w:bookmarkStart w:name="user-story-1-story-title" w:id="86"/>
      <w:r w:rsidRPr="683BD479">
        <w:t>User Story 1: [Story Title]</w:t>
      </w:r>
      <w:bookmarkEnd w:id="85"/>
    </w:p>
    <w:p w:rsidR="00B47677" w:rsidP="683BD479" w:rsidRDefault="00EE044A" w14:paraId="728383F5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As a</w:t>
      </w:r>
      <w:r w:rsidRPr="683BD479">
        <w:rPr>
          <w:rFonts w:asciiTheme="majorHAnsi" w:hAnsiTheme="majorHAnsi" w:eastAsiaTheme="majorEastAsia" w:cstheme="majorBidi"/>
        </w:rPr>
        <w:t xml:space="preserve"> [user type]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I want to</w:t>
      </w:r>
      <w:r w:rsidRPr="683BD479">
        <w:rPr>
          <w:rFonts w:asciiTheme="majorHAnsi" w:hAnsiTheme="majorHAnsi" w:eastAsiaTheme="majorEastAsia" w:cstheme="majorBidi"/>
        </w:rPr>
        <w:t xml:space="preserve"> [action]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So that</w:t>
      </w:r>
      <w:r w:rsidRPr="683BD479">
        <w:rPr>
          <w:rFonts w:asciiTheme="majorHAnsi" w:hAnsiTheme="majorHAnsi" w:eastAsiaTheme="majorEastAsia" w:cstheme="majorBidi"/>
        </w:rPr>
        <w:t xml:space="preserve"> [benefit]</w:t>
      </w:r>
    </w:p>
    <w:p w:rsidR="00B47677" w:rsidP="683BD479" w:rsidRDefault="00EE044A" w14:paraId="0099205C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Acceptance Criteria: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1 -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2 -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3</w:t>
      </w:r>
    </w:p>
    <w:p w:rsidR="00B47677" w:rsidP="683BD479" w:rsidRDefault="00EE044A" w14:paraId="7898777D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Effort:</w:t>
      </w:r>
      <w:r w:rsidRPr="683BD479">
        <w:rPr>
          <w:rFonts w:asciiTheme="majorHAnsi" w:hAnsiTheme="majorHAnsi" w:eastAsiaTheme="majorEastAsia" w:cstheme="majorBidi"/>
        </w:rPr>
        <w:t xml:space="preserve"> [Story Points]</w:t>
      </w:r>
    </w:p>
    <w:p w:rsidR="00B47677" w:rsidP="683BD479" w:rsidRDefault="00EE044A" w14:paraId="35E6D58F" w14:textId="77777777">
      <w:pPr>
        <w:pStyle w:val="Heading4"/>
      </w:pPr>
      <w:bookmarkStart w:name="_Toc661262064" w:id="87"/>
      <w:bookmarkStart w:name="user-story-2-story-title" w:id="88"/>
      <w:bookmarkEnd w:id="86"/>
      <w:r w:rsidRPr="683BD479">
        <w:lastRenderedPageBreak/>
        <w:t>User Story 2: [Story Title]</w:t>
      </w:r>
      <w:bookmarkEnd w:id="87"/>
    </w:p>
    <w:p w:rsidR="00B47677" w:rsidP="683BD479" w:rsidRDefault="00EE044A" w14:paraId="1E4DCB61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As a</w:t>
      </w:r>
      <w:r w:rsidRPr="683BD479">
        <w:rPr>
          <w:rFonts w:asciiTheme="majorHAnsi" w:hAnsiTheme="majorHAnsi" w:eastAsiaTheme="majorEastAsia" w:cstheme="majorBidi"/>
        </w:rPr>
        <w:t xml:space="preserve"> [user type]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I want to</w:t>
      </w:r>
      <w:r w:rsidRPr="683BD479">
        <w:rPr>
          <w:rFonts w:asciiTheme="majorHAnsi" w:hAnsiTheme="majorHAnsi" w:eastAsiaTheme="majorEastAsia" w:cstheme="majorBidi"/>
        </w:rPr>
        <w:t xml:space="preserve"> [action]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So that</w:t>
      </w:r>
      <w:r w:rsidRPr="683BD479">
        <w:rPr>
          <w:rFonts w:asciiTheme="majorHAnsi" w:hAnsiTheme="majorHAnsi" w:eastAsiaTheme="majorEastAsia" w:cstheme="majorBidi"/>
        </w:rPr>
        <w:t xml:space="preserve"> [benefit]</w:t>
      </w:r>
    </w:p>
    <w:p w:rsidR="00B47677" w:rsidP="683BD479" w:rsidRDefault="00EE044A" w14:paraId="3C4A084C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Acceptance Criteria: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1 -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2 -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3</w:t>
      </w:r>
    </w:p>
    <w:p w:rsidR="00B47677" w:rsidP="683BD479" w:rsidRDefault="00EE044A" w14:paraId="1BD1CBCF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Priority:</w:t>
      </w:r>
      <w:r w:rsidRPr="683BD479">
        <w:rPr>
          <w:rFonts w:asciiTheme="majorHAnsi" w:hAnsiTheme="majorHAnsi" w:eastAsiaTheme="majorEastAsia" w:cstheme="majorBidi"/>
        </w:rPr>
        <w:t xml:space="preserve"> [High | Medium | Low]</w:t>
      </w: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Effort:</w:t>
      </w:r>
      <w:r w:rsidRPr="683BD479">
        <w:rPr>
          <w:rFonts w:asciiTheme="majorHAnsi" w:hAnsiTheme="majorHAnsi" w:eastAsiaTheme="majorEastAsia" w:cstheme="majorBidi"/>
        </w:rPr>
        <w:t xml:space="preserve"> [Story Points]</w:t>
      </w:r>
    </w:p>
    <w:p w:rsidR="00B47677" w:rsidP="683BD479" w:rsidRDefault="00EE044A" w14:paraId="321AFD31" w14:textId="77777777">
      <w:pPr>
        <w:pStyle w:val="Heading3"/>
      </w:pPr>
      <w:bookmarkStart w:name="_Toc1637493090" w:id="89"/>
      <w:bookmarkStart w:name="acceptance-criteria" w:id="90"/>
      <w:bookmarkEnd w:id="84"/>
      <w:bookmarkEnd w:id="88"/>
      <w:r w:rsidRPr="683BD479">
        <w:t>5.3 Acceptance Criteria</w:t>
      </w:r>
      <w:bookmarkEnd w:id="89"/>
    </w:p>
    <w:p w:rsidR="00B47677" w:rsidP="683BD479" w:rsidRDefault="00EE044A" w14:paraId="062EDC0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[Detailed acceptance criteria for features and user stories]</w:t>
      </w:r>
    </w:p>
    <w:p w:rsidR="00B47677" w:rsidP="683BD479" w:rsidRDefault="00000000" w14:paraId="62486C05" w14:textId="77777777">
      <w:pPr>
        <w:rPr>
          <w:rFonts w:asciiTheme="majorHAnsi" w:hAnsiTheme="majorHAnsi" w:eastAsiaTheme="majorEastAsia" w:cstheme="majorBidi"/>
        </w:rPr>
      </w:pPr>
      <w:r>
        <w:pict w14:anchorId="5170502E">
          <v:rect id="_x0000_i1029" style="width:0;height:1.5pt" o:hr="t" o:hrstd="t" o:hralign="center"/>
        </w:pict>
      </w:r>
    </w:p>
    <w:p w:rsidR="00B47677" w:rsidP="683BD479" w:rsidRDefault="00EE044A" w14:paraId="14ABE851" w14:textId="77777777">
      <w:pPr>
        <w:pStyle w:val="Heading2"/>
      </w:pPr>
      <w:bookmarkStart w:name="_Toc1519753276" w:id="91"/>
      <w:bookmarkStart w:name="technical-specifications" w:id="92"/>
      <w:bookmarkEnd w:id="76"/>
      <w:bookmarkEnd w:id="90"/>
      <w:r w:rsidRPr="683BD479">
        <w:t>6. Technical Specifications</w:t>
      </w:r>
      <w:bookmarkEnd w:id="91"/>
    </w:p>
    <w:p w:rsidR="00B47677" w:rsidP="683BD479" w:rsidRDefault="00EE044A" w14:paraId="1736D32B" w14:textId="77777777">
      <w:pPr>
        <w:pStyle w:val="Block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Note:</w:t>
      </w:r>
      <w:r w:rsidRPr="683BD479">
        <w:rPr>
          <w:rFonts w:asciiTheme="majorHAnsi" w:hAnsiTheme="majorHAnsi" w:eastAsiaTheme="majorEastAsia" w:cstheme="majorBidi"/>
        </w:rPr>
        <w:t xml:space="preserve"> This section is for Technical Specification Documents. For Functional Specifications, this section may be omitted or replaced with “System Overview.”</w:t>
      </w:r>
    </w:p>
    <w:p w:rsidR="00B47677" w:rsidP="683BD479" w:rsidRDefault="00EE044A" w14:paraId="754EEA0C" w14:textId="77777777">
      <w:pPr>
        <w:pStyle w:val="Heading3"/>
      </w:pPr>
      <w:bookmarkStart w:name="_Toc1552510897" w:id="93"/>
      <w:bookmarkStart w:name="system-architecture" w:id="94"/>
      <w:r w:rsidRPr="683BD479">
        <w:t>6.1 System Architecture</w:t>
      </w:r>
      <w:bookmarkEnd w:id="93"/>
    </w:p>
    <w:p w:rsidR="00B47677" w:rsidP="683BD479" w:rsidRDefault="00EE044A" w14:paraId="1CCB89A9" w14:textId="77777777">
      <w:pPr>
        <w:pStyle w:val="Heading4"/>
      </w:pPr>
      <w:bookmarkStart w:name="_Toc2040864863" w:id="95"/>
      <w:bookmarkStart w:name="architecture-overview" w:id="96"/>
      <w:r w:rsidRPr="683BD479">
        <w:t>Architecture Overview</w:t>
      </w:r>
      <w:bookmarkEnd w:id="95"/>
    </w:p>
    <w:p w:rsidR="00B47677" w:rsidP="683BD479" w:rsidRDefault="00EE044A" w14:paraId="017D91FF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[High-level architecture description]</w:t>
      </w:r>
    </w:p>
    <w:p w:rsidR="00B47677" w:rsidP="683BD479" w:rsidRDefault="00EE044A" w14:paraId="3397979D" w14:textId="77777777">
      <w:pPr>
        <w:pStyle w:val="Heading4"/>
      </w:pPr>
      <w:bookmarkStart w:name="_Toc579947372" w:id="97"/>
      <w:bookmarkStart w:name="component-architecture" w:id="98"/>
      <w:bookmarkEnd w:id="96"/>
      <w:r w:rsidRPr="683BD479">
        <w:t>Component Architecture</w:t>
      </w:r>
      <w:bookmarkEnd w:id="97"/>
    </w:p>
    <w:p w:rsidR="00B47677" w:rsidP="683BD479" w:rsidRDefault="00EE044A" w14:paraId="6F3D1858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[Component breakdown and relationships]</w:t>
      </w:r>
    </w:p>
    <w:p w:rsidR="00B47677" w:rsidP="683BD479" w:rsidRDefault="00EE044A" w14:paraId="09F980B2" w14:textId="77777777">
      <w:pPr>
        <w:pStyle w:val="Heading4"/>
      </w:pPr>
      <w:bookmarkStart w:name="_Toc1705832725" w:id="99"/>
      <w:bookmarkStart w:name="deployment-architecture" w:id="100"/>
      <w:bookmarkEnd w:id="98"/>
      <w:r w:rsidRPr="683BD479">
        <w:t>Deployment Architecture</w:t>
      </w:r>
      <w:bookmarkEnd w:id="99"/>
    </w:p>
    <w:p w:rsidR="00B47677" w:rsidP="683BD479" w:rsidRDefault="00EE044A" w14:paraId="18057D38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[Deployment structure and infrastructure]</w:t>
      </w:r>
    </w:p>
    <w:p w:rsidR="00B47677" w:rsidP="683BD479" w:rsidRDefault="00EE044A" w14:paraId="3BD35FC8" w14:textId="77777777">
      <w:pPr>
        <w:pStyle w:val="Heading3"/>
      </w:pPr>
      <w:bookmarkStart w:name="_Toc830604855" w:id="101"/>
      <w:bookmarkStart w:name="technology-stack" w:id="102"/>
      <w:bookmarkEnd w:id="94"/>
      <w:bookmarkEnd w:id="100"/>
      <w:r w:rsidRPr="683BD479">
        <w:t>6.2 Technology Stack</w:t>
      </w:r>
      <w:bookmarkEnd w:id="101"/>
    </w:p>
    <w:p w:rsidR="00B47677" w:rsidP="683BD479" w:rsidRDefault="00EE044A" w14:paraId="0D456058" w14:textId="77777777">
      <w:pPr>
        <w:pStyle w:val="Heading4"/>
      </w:pPr>
      <w:bookmarkStart w:name="_Toc837168793" w:id="103"/>
      <w:bookmarkStart w:name="backend-technologies" w:id="104"/>
      <w:r w:rsidRPr="683BD479">
        <w:t>Backend Technologies</w:t>
      </w:r>
      <w:bookmarkEnd w:id="103"/>
    </w:p>
    <w:p w:rsidR="00B47677" w:rsidP="683BD479" w:rsidRDefault="00EE044A" w14:paraId="036808F8" w14:textId="77777777">
      <w:pPr>
        <w:pStyle w:val="Compact"/>
        <w:numPr>
          <w:ilvl w:val="0"/>
          <w:numId w:val="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Framework:</w:t>
      </w:r>
      <w:r w:rsidRPr="683BD479">
        <w:rPr>
          <w:rFonts w:asciiTheme="majorHAnsi" w:hAnsiTheme="majorHAnsi" w:eastAsiaTheme="majorEastAsia" w:cstheme="majorBidi"/>
        </w:rPr>
        <w:t xml:space="preserve"> [Framework name and version]</w:t>
      </w:r>
    </w:p>
    <w:p w:rsidR="00B47677" w:rsidP="683BD479" w:rsidRDefault="00EE044A" w14:paraId="1F585A55" w14:textId="77777777">
      <w:pPr>
        <w:pStyle w:val="Compact"/>
        <w:numPr>
          <w:ilvl w:val="0"/>
          <w:numId w:val="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Language:</w:t>
      </w:r>
      <w:r w:rsidRPr="683BD479">
        <w:rPr>
          <w:rFonts w:asciiTheme="majorHAnsi" w:hAnsiTheme="majorHAnsi" w:eastAsiaTheme="majorEastAsia" w:cstheme="majorBidi"/>
        </w:rPr>
        <w:t xml:space="preserve"> [Programming language and version]</w:t>
      </w:r>
    </w:p>
    <w:p w:rsidR="00B47677" w:rsidP="683BD479" w:rsidRDefault="00EE044A" w14:paraId="176A0173" w14:textId="77777777">
      <w:pPr>
        <w:pStyle w:val="Compact"/>
        <w:numPr>
          <w:ilvl w:val="0"/>
          <w:numId w:val="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Runtime:</w:t>
      </w:r>
      <w:r w:rsidRPr="683BD479">
        <w:rPr>
          <w:rFonts w:asciiTheme="majorHAnsi" w:hAnsiTheme="majorHAnsi" w:eastAsiaTheme="majorEastAsia" w:cstheme="majorBidi"/>
        </w:rPr>
        <w:t xml:space="preserve"> [Runtime environment]</w:t>
      </w:r>
    </w:p>
    <w:p w:rsidR="00B47677" w:rsidP="683BD479" w:rsidRDefault="00EE044A" w14:paraId="49A37E1A" w14:textId="77777777">
      <w:pPr>
        <w:pStyle w:val="Heading4"/>
      </w:pPr>
      <w:bookmarkStart w:name="_Toc379493623" w:id="105"/>
      <w:bookmarkStart w:name="frontend-technologies" w:id="106"/>
      <w:bookmarkEnd w:id="104"/>
      <w:r w:rsidRPr="683BD479">
        <w:t>Frontend Technologies</w:t>
      </w:r>
      <w:bookmarkEnd w:id="105"/>
    </w:p>
    <w:p w:rsidR="00B47677" w:rsidP="683BD479" w:rsidRDefault="00EE044A" w14:paraId="25E479F4" w14:textId="77777777">
      <w:pPr>
        <w:pStyle w:val="Compact"/>
        <w:numPr>
          <w:ilvl w:val="0"/>
          <w:numId w:val="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Framework:</w:t>
      </w:r>
      <w:r w:rsidRPr="683BD479">
        <w:rPr>
          <w:rFonts w:asciiTheme="majorHAnsi" w:hAnsiTheme="majorHAnsi" w:eastAsiaTheme="majorEastAsia" w:cstheme="majorBidi"/>
        </w:rPr>
        <w:t xml:space="preserve"> [Framework name and version]</w:t>
      </w:r>
    </w:p>
    <w:p w:rsidR="00B47677" w:rsidP="683BD479" w:rsidRDefault="00EE044A" w14:paraId="20FA70D0" w14:textId="77777777">
      <w:pPr>
        <w:pStyle w:val="Compact"/>
        <w:numPr>
          <w:ilvl w:val="0"/>
          <w:numId w:val="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Language:</w:t>
      </w:r>
      <w:r w:rsidRPr="683BD479">
        <w:rPr>
          <w:rFonts w:asciiTheme="majorHAnsi" w:hAnsiTheme="majorHAnsi" w:eastAsiaTheme="majorEastAsia" w:cstheme="majorBidi"/>
        </w:rPr>
        <w:t xml:space="preserve"> [Programming language and version]</w:t>
      </w:r>
    </w:p>
    <w:p w:rsidR="00B47677" w:rsidP="683BD479" w:rsidRDefault="00EE044A" w14:paraId="7E7791C6" w14:textId="77777777">
      <w:pPr>
        <w:pStyle w:val="Compact"/>
        <w:numPr>
          <w:ilvl w:val="0"/>
          <w:numId w:val="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Build Tools:</w:t>
      </w:r>
      <w:r w:rsidRPr="683BD479">
        <w:rPr>
          <w:rFonts w:asciiTheme="majorHAnsi" w:hAnsiTheme="majorHAnsi" w:eastAsiaTheme="majorEastAsia" w:cstheme="majorBidi"/>
        </w:rPr>
        <w:t xml:space="preserve"> [Build tool names]</w:t>
      </w:r>
    </w:p>
    <w:p w:rsidR="00B47677" w:rsidP="683BD479" w:rsidRDefault="00EE044A" w14:paraId="639B4960" w14:textId="77777777">
      <w:pPr>
        <w:pStyle w:val="Heading4"/>
      </w:pPr>
      <w:bookmarkStart w:name="_Toc731326167" w:id="107"/>
      <w:bookmarkStart w:name="database-technologies" w:id="108"/>
      <w:bookmarkEnd w:id="106"/>
      <w:r w:rsidRPr="683BD479">
        <w:lastRenderedPageBreak/>
        <w:t>Database Technologies</w:t>
      </w:r>
      <w:bookmarkEnd w:id="107"/>
    </w:p>
    <w:p w:rsidR="00B47677" w:rsidP="683BD479" w:rsidRDefault="00EE044A" w14:paraId="2CCECA91" w14:textId="77777777">
      <w:pPr>
        <w:pStyle w:val="Compact"/>
        <w:numPr>
          <w:ilvl w:val="0"/>
          <w:numId w:val="1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Database:</w:t>
      </w:r>
      <w:r w:rsidRPr="683BD479">
        <w:rPr>
          <w:rFonts w:asciiTheme="majorHAnsi" w:hAnsiTheme="majorHAnsi" w:eastAsiaTheme="majorEastAsia" w:cstheme="majorBidi"/>
        </w:rPr>
        <w:t xml:space="preserve"> [Database name and version]</w:t>
      </w:r>
    </w:p>
    <w:p w:rsidR="00B47677" w:rsidP="683BD479" w:rsidRDefault="00EE044A" w14:paraId="0DD40C72" w14:textId="77777777">
      <w:pPr>
        <w:pStyle w:val="Compact"/>
        <w:numPr>
          <w:ilvl w:val="0"/>
          <w:numId w:val="1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ORM:</w:t>
      </w:r>
      <w:r w:rsidRPr="683BD479">
        <w:rPr>
          <w:rFonts w:asciiTheme="majorHAnsi" w:hAnsiTheme="majorHAnsi" w:eastAsiaTheme="majorEastAsia" w:cstheme="majorBidi"/>
        </w:rPr>
        <w:t xml:space="preserve"> [ORM framework if applicable]</w:t>
      </w:r>
    </w:p>
    <w:p w:rsidR="00B47677" w:rsidP="683BD479" w:rsidRDefault="00EE044A" w14:paraId="6F7756C6" w14:textId="77777777">
      <w:pPr>
        <w:pStyle w:val="Heading4"/>
      </w:pPr>
      <w:bookmarkStart w:name="_Toc359701540" w:id="109"/>
      <w:bookmarkStart w:name="authentication-authorization" w:id="110"/>
      <w:bookmarkEnd w:id="108"/>
      <w:r w:rsidRPr="683BD479">
        <w:t>Authentication &amp; Authorization</w:t>
      </w:r>
      <w:bookmarkEnd w:id="109"/>
    </w:p>
    <w:p w:rsidR="00B47677" w:rsidP="683BD479" w:rsidRDefault="00EE044A" w14:paraId="7C613C94" w14:textId="77777777">
      <w:pPr>
        <w:pStyle w:val="Compact"/>
        <w:numPr>
          <w:ilvl w:val="0"/>
          <w:numId w:val="1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Method:</w:t>
      </w:r>
      <w:r w:rsidRPr="683BD479">
        <w:rPr>
          <w:rFonts w:asciiTheme="majorHAnsi" w:hAnsiTheme="majorHAnsi" w:eastAsiaTheme="majorEastAsia" w:cstheme="majorBidi"/>
        </w:rPr>
        <w:t xml:space="preserve"> [Authentication method]</w:t>
      </w:r>
    </w:p>
    <w:p w:rsidR="00B47677" w:rsidP="683BD479" w:rsidRDefault="00EE044A" w14:paraId="3214A00F" w14:textId="77777777">
      <w:pPr>
        <w:pStyle w:val="Compact"/>
        <w:numPr>
          <w:ilvl w:val="0"/>
          <w:numId w:val="1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Protocol:</w:t>
      </w:r>
      <w:r w:rsidRPr="683BD479">
        <w:rPr>
          <w:rFonts w:asciiTheme="majorHAnsi" w:hAnsiTheme="majorHAnsi" w:eastAsiaTheme="majorEastAsia" w:cstheme="majorBidi"/>
        </w:rPr>
        <w:t xml:space="preserve"> [Protocol used]</w:t>
      </w:r>
    </w:p>
    <w:p w:rsidR="00B47677" w:rsidP="683BD479" w:rsidRDefault="00EE044A" w14:paraId="47B25DA2" w14:textId="77777777">
      <w:pPr>
        <w:pStyle w:val="Heading4"/>
      </w:pPr>
      <w:bookmarkStart w:name="_Toc185799845" w:id="111"/>
      <w:bookmarkStart w:name="deployment-infrastructure" w:id="112"/>
      <w:bookmarkEnd w:id="110"/>
      <w:r w:rsidRPr="683BD479">
        <w:t>Deployment &amp; Infrastructure</w:t>
      </w:r>
      <w:bookmarkEnd w:id="111"/>
    </w:p>
    <w:p w:rsidR="00B47677" w:rsidP="683BD479" w:rsidRDefault="00EE044A" w14:paraId="3CB1E5BD" w14:textId="77777777">
      <w:pPr>
        <w:pStyle w:val="Compact"/>
        <w:numPr>
          <w:ilvl w:val="0"/>
          <w:numId w:val="1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Platform:</w:t>
      </w:r>
      <w:r w:rsidRPr="683BD479">
        <w:rPr>
          <w:rFonts w:asciiTheme="majorHAnsi" w:hAnsiTheme="majorHAnsi" w:eastAsiaTheme="majorEastAsia" w:cstheme="majorBidi"/>
        </w:rPr>
        <w:t xml:space="preserve"> [Deployment platform]</w:t>
      </w:r>
    </w:p>
    <w:p w:rsidR="00B47677" w:rsidP="683BD479" w:rsidRDefault="00EE044A" w14:paraId="5FAC2ABB" w14:textId="77777777">
      <w:pPr>
        <w:pStyle w:val="Compact"/>
        <w:numPr>
          <w:ilvl w:val="0"/>
          <w:numId w:val="1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Containerization:</w:t>
      </w:r>
      <w:r w:rsidRPr="683BD479">
        <w:rPr>
          <w:rFonts w:asciiTheme="majorHAnsi" w:hAnsiTheme="majorHAnsi" w:eastAsiaTheme="majorEastAsia" w:cstheme="majorBidi"/>
        </w:rPr>
        <w:t xml:space="preserve"> [If applicable]</w:t>
      </w:r>
    </w:p>
    <w:p w:rsidR="00B47677" w:rsidP="683BD479" w:rsidRDefault="00EE044A" w14:paraId="0C13CD2B" w14:textId="77777777">
      <w:pPr>
        <w:pStyle w:val="Heading3"/>
      </w:pPr>
      <w:bookmarkStart w:name="_Toc143437746" w:id="113"/>
      <w:bookmarkStart w:name="api-specifications" w:id="114"/>
      <w:bookmarkEnd w:id="102"/>
      <w:bookmarkEnd w:id="112"/>
      <w:r w:rsidRPr="683BD479">
        <w:t>6.3 API Specifications</w:t>
      </w:r>
      <w:bookmarkEnd w:id="113"/>
    </w:p>
    <w:p w:rsidR="00B47677" w:rsidP="683BD479" w:rsidRDefault="00EE044A" w14:paraId="5778DF03" w14:textId="77777777">
      <w:pPr>
        <w:pStyle w:val="Heading4"/>
      </w:pPr>
      <w:bookmarkStart w:name="_Toc1154631090" w:id="115"/>
      <w:bookmarkStart w:name="api-overview" w:id="116"/>
      <w:r w:rsidRPr="683BD479">
        <w:t>API Overview</w:t>
      </w:r>
      <w:bookmarkEnd w:id="115"/>
    </w:p>
    <w:p w:rsidR="00B47677" w:rsidP="683BD479" w:rsidRDefault="00EE044A" w14:paraId="769F3026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[API description and versioning strategy]</w:t>
      </w:r>
    </w:p>
    <w:p w:rsidR="00B47677" w:rsidP="683BD479" w:rsidRDefault="00EE044A" w14:paraId="5A8A17AE" w14:textId="77777777">
      <w:pPr>
        <w:pStyle w:val="Heading4"/>
      </w:pPr>
      <w:bookmarkStart w:name="_Toc821058169" w:id="117"/>
      <w:bookmarkStart w:name="endpoint-1-endpoint-name" w:id="118"/>
      <w:bookmarkEnd w:id="116"/>
      <w:r w:rsidRPr="683BD479">
        <w:t>Endpoint 1: [Endpoint Name]</w:t>
      </w:r>
      <w:bookmarkEnd w:id="117"/>
    </w:p>
    <w:p w:rsidR="00B47677" w:rsidP="683BD479" w:rsidRDefault="00EE044A" w14:paraId="041E6E76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Method:</w:t>
      </w:r>
      <w:r w:rsidRPr="683BD479">
        <w:rPr>
          <w:rFonts w:asciiTheme="majorHAnsi" w:hAnsiTheme="majorHAnsi" w:eastAsiaTheme="majorEastAsia" w:cstheme="majorBidi"/>
        </w:rPr>
        <w:t xml:space="preserve"> [GET | POST | PUT | DELETE | PATCH]</w:t>
      </w:r>
    </w:p>
    <w:p w:rsidR="00B47677" w:rsidP="683BD479" w:rsidRDefault="00EE044A" w14:paraId="598AB953" w14:textId="77777777">
      <w:pPr>
        <w:numPr>
          <w:ilvl w:val="0"/>
          <w:numId w:val="13"/>
        </w:numPr>
        <w:rPr>
          <w:rStyle w:val="VerbatimChar"/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URL:</w:t>
      </w:r>
      <w:r w:rsidRPr="683BD479">
        <w:rPr>
          <w:rFonts w:asciiTheme="majorHAnsi" w:hAnsiTheme="majorHAnsi" w:eastAsiaTheme="majorEastAsia" w:cstheme="majorBidi"/>
        </w:rPr>
        <w:t xml:space="preserve"> </w:t>
      </w:r>
      <w:r w:rsidRPr="683BD479">
        <w:rPr>
          <w:rStyle w:val="VerbatimChar"/>
          <w:rFonts w:asciiTheme="majorHAnsi" w:hAnsiTheme="majorHAnsi" w:eastAsiaTheme="majorEastAsia" w:cstheme="majorBidi"/>
        </w:rPr>
        <w:t>/api/v1/endpoint</w:t>
      </w:r>
    </w:p>
    <w:p w:rsidR="00B47677" w:rsidP="683BD479" w:rsidRDefault="00EE044A" w14:paraId="3653EBA7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[Endpoint description]</w:t>
      </w:r>
    </w:p>
    <w:p w:rsidR="00B47677" w:rsidP="683BD479" w:rsidRDefault="00EE044A" w14:paraId="13F51ED3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Request:</w:t>
      </w:r>
    </w:p>
    <w:p w:rsidR="00B47677" w:rsidP="683BD479" w:rsidRDefault="00EE044A" w14:paraId="6C82E3C7" w14:textId="77777777">
      <w:pPr>
        <w:pStyle w:val="SourceCode"/>
        <w:numPr>
          <w:ilvl w:val="0"/>
          <w:numId w:val="1"/>
        </w:numPr>
        <w:rPr>
          <w:rStyle w:val="FunctionTok"/>
          <w:rFonts w:asciiTheme="majorHAnsi" w:hAnsiTheme="majorHAnsi" w:eastAsiaTheme="majorEastAsia" w:cstheme="majorBidi"/>
        </w:rPr>
      </w:pPr>
      <w:r w:rsidRPr="683BD479">
        <w:rPr>
          <w:rStyle w:val="FunctionTok"/>
          <w:rFonts w:asciiTheme="majorHAnsi" w:hAnsiTheme="majorHAnsi" w:eastAsiaTheme="majorEastAsia" w:cstheme="majorBidi"/>
        </w:rPr>
        <w:t>{</w:t>
      </w:r>
      <w:r>
        <w:br/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 </w:t>
      </w:r>
      <w:r w:rsidRPr="683BD479">
        <w:rPr>
          <w:rStyle w:val="DataTypeTok"/>
          <w:rFonts w:asciiTheme="majorHAnsi" w:hAnsiTheme="majorHAnsi" w:eastAsiaTheme="majorEastAsia" w:cstheme="majorBidi"/>
        </w:rPr>
        <w:t>"field1"</w:t>
      </w:r>
      <w:r w:rsidRPr="683BD479">
        <w:rPr>
          <w:rStyle w:val="FunctionTok"/>
          <w:rFonts w:asciiTheme="majorHAnsi" w:hAnsiTheme="majorHAnsi" w:eastAsiaTheme="majorEastAsia" w:cstheme="majorBidi"/>
        </w:rPr>
        <w:t>:</w:t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</w:t>
      </w:r>
      <w:r w:rsidRPr="683BD479">
        <w:rPr>
          <w:rStyle w:val="StringTok"/>
          <w:rFonts w:asciiTheme="majorHAnsi" w:hAnsiTheme="majorHAnsi" w:eastAsiaTheme="majorEastAsia" w:cstheme="majorBidi"/>
        </w:rPr>
        <w:t>"type"</w:t>
      </w:r>
      <w:r w:rsidRPr="683BD479">
        <w:rPr>
          <w:rStyle w:val="FunctionTok"/>
          <w:rFonts w:asciiTheme="majorHAnsi" w:hAnsiTheme="majorHAnsi" w:eastAsiaTheme="majorEastAsia" w:cstheme="majorBidi"/>
        </w:rPr>
        <w:t>,</w:t>
      </w:r>
      <w:r>
        <w:br/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 </w:t>
      </w:r>
      <w:r w:rsidRPr="683BD479">
        <w:rPr>
          <w:rStyle w:val="DataTypeTok"/>
          <w:rFonts w:asciiTheme="majorHAnsi" w:hAnsiTheme="majorHAnsi" w:eastAsiaTheme="majorEastAsia" w:cstheme="majorBidi"/>
        </w:rPr>
        <w:t>"field2"</w:t>
      </w:r>
      <w:r w:rsidRPr="683BD479">
        <w:rPr>
          <w:rStyle w:val="FunctionTok"/>
          <w:rFonts w:asciiTheme="majorHAnsi" w:hAnsiTheme="majorHAnsi" w:eastAsiaTheme="majorEastAsia" w:cstheme="majorBidi"/>
        </w:rPr>
        <w:t>:</w:t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</w:t>
      </w:r>
      <w:r w:rsidRPr="683BD479">
        <w:rPr>
          <w:rStyle w:val="StringTok"/>
          <w:rFonts w:asciiTheme="majorHAnsi" w:hAnsiTheme="majorHAnsi" w:eastAsiaTheme="majorEastAsia" w:cstheme="majorBidi"/>
        </w:rPr>
        <w:t>"type"</w:t>
      </w:r>
      <w:r>
        <w:br/>
      </w:r>
      <w:r w:rsidRPr="683BD479">
        <w:rPr>
          <w:rStyle w:val="FunctionTok"/>
          <w:rFonts w:asciiTheme="majorHAnsi" w:hAnsiTheme="majorHAnsi" w:eastAsiaTheme="majorEastAsia" w:cstheme="majorBidi"/>
        </w:rPr>
        <w:t>}</w:t>
      </w:r>
    </w:p>
    <w:p w:rsidR="00B47677" w:rsidP="683BD479" w:rsidRDefault="00EE044A" w14:paraId="3B41BBE7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Response:</w:t>
      </w:r>
    </w:p>
    <w:p w:rsidR="00B47677" w:rsidP="683BD479" w:rsidRDefault="00EE044A" w14:paraId="014B6531" w14:textId="77777777">
      <w:pPr>
        <w:pStyle w:val="SourceCode"/>
        <w:numPr>
          <w:ilvl w:val="0"/>
          <w:numId w:val="1"/>
        </w:numPr>
        <w:rPr>
          <w:rStyle w:val="FunctionTok"/>
          <w:rFonts w:asciiTheme="majorHAnsi" w:hAnsiTheme="majorHAnsi" w:eastAsiaTheme="majorEastAsia" w:cstheme="majorBidi"/>
        </w:rPr>
      </w:pPr>
      <w:r w:rsidRPr="683BD479">
        <w:rPr>
          <w:rStyle w:val="FunctionTok"/>
          <w:rFonts w:asciiTheme="majorHAnsi" w:hAnsiTheme="majorHAnsi" w:eastAsiaTheme="majorEastAsia" w:cstheme="majorBidi"/>
        </w:rPr>
        <w:t>{</w:t>
      </w:r>
      <w:r>
        <w:br/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 </w:t>
      </w:r>
      <w:r w:rsidRPr="683BD479">
        <w:rPr>
          <w:rStyle w:val="DataTypeTok"/>
          <w:rFonts w:asciiTheme="majorHAnsi" w:hAnsiTheme="majorHAnsi" w:eastAsiaTheme="majorEastAsia" w:cstheme="majorBidi"/>
        </w:rPr>
        <w:t>"field1"</w:t>
      </w:r>
      <w:r w:rsidRPr="683BD479">
        <w:rPr>
          <w:rStyle w:val="FunctionTok"/>
          <w:rFonts w:asciiTheme="majorHAnsi" w:hAnsiTheme="majorHAnsi" w:eastAsiaTheme="majorEastAsia" w:cstheme="majorBidi"/>
        </w:rPr>
        <w:t>:</w:t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</w:t>
      </w:r>
      <w:r w:rsidRPr="683BD479">
        <w:rPr>
          <w:rStyle w:val="StringTok"/>
          <w:rFonts w:asciiTheme="majorHAnsi" w:hAnsiTheme="majorHAnsi" w:eastAsiaTheme="majorEastAsia" w:cstheme="majorBidi"/>
        </w:rPr>
        <w:t>"type"</w:t>
      </w:r>
      <w:r w:rsidRPr="683BD479">
        <w:rPr>
          <w:rStyle w:val="FunctionTok"/>
          <w:rFonts w:asciiTheme="majorHAnsi" w:hAnsiTheme="majorHAnsi" w:eastAsiaTheme="majorEastAsia" w:cstheme="majorBidi"/>
        </w:rPr>
        <w:t>,</w:t>
      </w:r>
      <w:r>
        <w:br/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 </w:t>
      </w:r>
      <w:r w:rsidRPr="683BD479">
        <w:rPr>
          <w:rStyle w:val="DataTypeTok"/>
          <w:rFonts w:asciiTheme="majorHAnsi" w:hAnsiTheme="majorHAnsi" w:eastAsiaTheme="majorEastAsia" w:cstheme="majorBidi"/>
        </w:rPr>
        <w:t>"field2"</w:t>
      </w:r>
      <w:r w:rsidRPr="683BD479">
        <w:rPr>
          <w:rStyle w:val="FunctionTok"/>
          <w:rFonts w:asciiTheme="majorHAnsi" w:hAnsiTheme="majorHAnsi" w:eastAsiaTheme="majorEastAsia" w:cstheme="majorBidi"/>
        </w:rPr>
        <w:t>:</w:t>
      </w:r>
      <w:r w:rsidRPr="683BD479">
        <w:rPr>
          <w:rStyle w:val="NormalTok"/>
          <w:rFonts w:asciiTheme="majorHAnsi" w:hAnsiTheme="majorHAnsi" w:eastAsiaTheme="majorEastAsia" w:cstheme="majorBidi"/>
        </w:rPr>
        <w:t xml:space="preserve"> </w:t>
      </w:r>
      <w:r w:rsidRPr="683BD479">
        <w:rPr>
          <w:rStyle w:val="StringTok"/>
          <w:rFonts w:asciiTheme="majorHAnsi" w:hAnsiTheme="majorHAnsi" w:eastAsiaTheme="majorEastAsia" w:cstheme="majorBidi"/>
        </w:rPr>
        <w:t>"type"</w:t>
      </w:r>
      <w:r>
        <w:br/>
      </w:r>
      <w:r w:rsidRPr="683BD479">
        <w:rPr>
          <w:rStyle w:val="FunctionTok"/>
          <w:rFonts w:asciiTheme="majorHAnsi" w:hAnsiTheme="majorHAnsi" w:eastAsiaTheme="majorEastAsia" w:cstheme="majorBidi"/>
        </w:rPr>
        <w:t>}</w:t>
      </w:r>
    </w:p>
    <w:p w:rsidR="00B47677" w:rsidP="683BD479" w:rsidRDefault="00EE044A" w14:paraId="132B5178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Authentication:</w:t>
      </w:r>
      <w:r w:rsidRPr="683BD479">
        <w:rPr>
          <w:rFonts w:asciiTheme="majorHAnsi" w:hAnsiTheme="majorHAnsi" w:eastAsiaTheme="majorEastAsia" w:cstheme="majorBidi"/>
        </w:rPr>
        <w:t xml:space="preserve"> [Required | Optional]</w:t>
      </w:r>
    </w:p>
    <w:p w:rsidR="00B47677" w:rsidP="683BD479" w:rsidRDefault="00EE044A" w14:paraId="3C5FF2CC" w14:textId="77777777">
      <w:pPr>
        <w:numPr>
          <w:ilvl w:val="0"/>
          <w:numId w:val="1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Rate Limiting:</w:t>
      </w:r>
      <w:r w:rsidRPr="683BD479">
        <w:rPr>
          <w:rFonts w:asciiTheme="majorHAnsi" w:hAnsiTheme="majorHAnsi" w:eastAsiaTheme="majorEastAsia" w:cstheme="majorBidi"/>
        </w:rPr>
        <w:t xml:space="preserve"> [Limits if applicable]</w:t>
      </w:r>
    </w:p>
    <w:p w:rsidR="00B47677" w:rsidP="683BD479" w:rsidRDefault="00EE044A" w14:paraId="0E79D8A9" w14:textId="77777777">
      <w:pPr>
        <w:pStyle w:val="Heading4"/>
      </w:pPr>
      <w:bookmarkStart w:name="_Toc1748564709" w:id="119"/>
      <w:bookmarkStart w:name="endpoint-2-endpoint-name" w:id="120"/>
      <w:bookmarkEnd w:id="118"/>
      <w:r w:rsidRPr="683BD479">
        <w:t>Endpoint 2: [Endpoint Name]</w:t>
      </w:r>
      <w:bookmarkEnd w:id="119"/>
    </w:p>
    <w:p w:rsidR="00B47677" w:rsidP="683BD479" w:rsidRDefault="00EE044A" w14:paraId="380F41E7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[Similar structure as above]</w:t>
      </w:r>
    </w:p>
    <w:p w:rsidR="00B47677" w:rsidP="683BD479" w:rsidRDefault="00EE044A" w14:paraId="22E65087" w14:textId="77777777">
      <w:pPr>
        <w:pStyle w:val="Heading3"/>
      </w:pPr>
      <w:bookmarkStart w:name="_Toc621516383" w:id="121"/>
      <w:bookmarkStart w:name="database-design" w:id="122"/>
      <w:bookmarkEnd w:id="114"/>
      <w:bookmarkEnd w:id="120"/>
      <w:r w:rsidRPr="683BD479">
        <w:lastRenderedPageBreak/>
        <w:t>6.4 Database Design</w:t>
      </w:r>
      <w:bookmarkEnd w:id="121"/>
    </w:p>
    <w:p w:rsidR="00B47677" w:rsidP="683BD479" w:rsidRDefault="00EE044A" w14:paraId="2CDE1173" w14:textId="77777777">
      <w:pPr>
        <w:pStyle w:val="Heading4"/>
      </w:pPr>
      <w:bookmarkStart w:name="_Toc1559748037" w:id="123"/>
      <w:bookmarkStart w:name="database-schema-overview" w:id="124"/>
      <w:r w:rsidRPr="683BD479">
        <w:t>Database Schema Overview</w:t>
      </w:r>
      <w:bookmarkEnd w:id="123"/>
    </w:p>
    <w:p w:rsidR="00B47677" w:rsidP="683BD479" w:rsidRDefault="00EE044A" w14:paraId="47C892EE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[Schema description]</w:t>
      </w:r>
    </w:p>
    <w:p w:rsidR="00B47677" w:rsidP="683BD479" w:rsidRDefault="00EE044A" w14:paraId="07DE2AAC" w14:textId="77777777">
      <w:pPr>
        <w:pStyle w:val="Heading4"/>
      </w:pPr>
      <w:bookmarkStart w:name="_Toc551890405" w:id="125"/>
      <w:bookmarkStart w:name="entity-1-entity-name" w:id="126"/>
      <w:bookmarkEnd w:id="124"/>
      <w:r w:rsidRPr="683BD479">
        <w:t>Entity 1: [Entity Name]</w:t>
      </w:r>
      <w:bookmarkEnd w:id="125"/>
    </w:p>
    <w:p w:rsidR="00B47677" w:rsidP="683BD479" w:rsidRDefault="00EE044A" w14:paraId="01172F57" w14:textId="77777777">
      <w:pPr>
        <w:pStyle w:val="FirstParagraph"/>
        <w:rPr>
          <w:rStyle w:val="VerbatimChar"/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Table Name:</w:t>
      </w:r>
      <w:r w:rsidRPr="683BD479">
        <w:rPr>
          <w:rFonts w:asciiTheme="majorHAnsi" w:hAnsiTheme="majorHAnsi" w:eastAsiaTheme="majorEastAsia" w:cstheme="majorBidi"/>
        </w:rPr>
        <w:t xml:space="preserve"> </w:t>
      </w:r>
      <w:r w:rsidRPr="683BD479">
        <w:rPr>
          <w:rStyle w:val="VerbatimChar"/>
          <w:rFonts w:asciiTheme="majorHAnsi" w:hAnsiTheme="majorHAnsi" w:eastAsiaTheme="majorEastAsia" w:cstheme="majorBidi"/>
        </w:rPr>
        <w:t>table_name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7"/>
        <w:gridCol w:w="1679"/>
        <w:gridCol w:w="3523"/>
        <w:gridCol w:w="2159"/>
      </w:tblGrid>
      <w:tr w:rsidR="00B47677" w:rsidTr="683BD479" w14:paraId="341F8B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47677" w:rsidP="683BD479" w:rsidRDefault="00EE044A" w14:paraId="3D034C60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Column</w:t>
            </w:r>
          </w:p>
        </w:tc>
        <w:tc>
          <w:tcPr>
            <w:tcW w:w="0" w:type="auto"/>
          </w:tcPr>
          <w:p w:rsidR="00B47677" w:rsidP="683BD479" w:rsidRDefault="00EE044A" w14:paraId="3AB3EEAD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Type</w:t>
            </w:r>
          </w:p>
        </w:tc>
        <w:tc>
          <w:tcPr>
            <w:tcW w:w="0" w:type="auto"/>
          </w:tcPr>
          <w:p w:rsidR="00B47677" w:rsidP="683BD479" w:rsidRDefault="00EE044A" w14:paraId="1F99E8F4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Constraints</w:t>
            </w:r>
          </w:p>
        </w:tc>
        <w:tc>
          <w:tcPr>
            <w:tcW w:w="0" w:type="auto"/>
          </w:tcPr>
          <w:p w:rsidR="00B47677" w:rsidP="683BD479" w:rsidRDefault="00EE044A" w14:paraId="02F99ED9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Description</w:t>
            </w:r>
          </w:p>
        </w:tc>
      </w:tr>
      <w:tr w:rsidR="00B47677" w:rsidTr="683BD479" w14:paraId="5C7EC799" w14:textId="77777777">
        <w:tc>
          <w:tcPr>
            <w:tcW w:w="0" w:type="auto"/>
          </w:tcPr>
          <w:p w:rsidR="00B47677" w:rsidP="683BD479" w:rsidRDefault="00EE044A" w14:paraId="0EAB715D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id</w:t>
            </w:r>
          </w:p>
        </w:tc>
        <w:tc>
          <w:tcPr>
            <w:tcW w:w="0" w:type="auto"/>
          </w:tcPr>
          <w:p w:rsidR="00B47677" w:rsidP="683BD479" w:rsidRDefault="00EE044A" w14:paraId="39E2D830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INT</w:t>
            </w:r>
          </w:p>
        </w:tc>
        <w:tc>
          <w:tcPr>
            <w:tcW w:w="0" w:type="auto"/>
          </w:tcPr>
          <w:p w:rsidR="00B47677" w:rsidP="683BD479" w:rsidRDefault="00EE044A" w14:paraId="5C2C68BD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PRIMARY KEY, AUTO_INCREMENT</w:t>
            </w:r>
          </w:p>
        </w:tc>
        <w:tc>
          <w:tcPr>
            <w:tcW w:w="0" w:type="auto"/>
          </w:tcPr>
          <w:p w:rsidR="00B47677" w:rsidP="683BD479" w:rsidRDefault="00EE044A" w14:paraId="3C1F0773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Unique identifier</w:t>
            </w:r>
          </w:p>
        </w:tc>
      </w:tr>
      <w:tr w:rsidR="00B47677" w:rsidTr="683BD479" w14:paraId="3C51D04F" w14:textId="77777777">
        <w:tc>
          <w:tcPr>
            <w:tcW w:w="0" w:type="auto"/>
          </w:tcPr>
          <w:p w:rsidR="00B47677" w:rsidP="683BD479" w:rsidRDefault="00EE044A" w14:paraId="259CD38F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name</w:t>
            </w:r>
          </w:p>
        </w:tc>
        <w:tc>
          <w:tcPr>
            <w:tcW w:w="0" w:type="auto"/>
          </w:tcPr>
          <w:p w:rsidR="00B47677" w:rsidP="683BD479" w:rsidRDefault="00EE044A" w14:paraId="03D8A95F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proofErr w:type="gramStart"/>
            <w:r w:rsidRPr="683BD479">
              <w:rPr>
                <w:rFonts w:asciiTheme="majorHAnsi" w:hAnsiTheme="majorHAnsi" w:eastAsiaTheme="majorEastAsia" w:cstheme="majorBidi"/>
              </w:rPr>
              <w:t>VARCHAR(</w:t>
            </w:r>
            <w:proofErr w:type="gramEnd"/>
            <w:r w:rsidRPr="683BD479">
              <w:rPr>
                <w:rFonts w:asciiTheme="majorHAnsi" w:hAnsiTheme="majorHAnsi" w:eastAsiaTheme="majorEastAsia" w:cstheme="majorBidi"/>
              </w:rPr>
              <w:t>255)</w:t>
            </w:r>
          </w:p>
        </w:tc>
        <w:tc>
          <w:tcPr>
            <w:tcW w:w="0" w:type="auto"/>
          </w:tcPr>
          <w:p w:rsidR="00B47677" w:rsidP="683BD479" w:rsidRDefault="00EE044A" w14:paraId="352FF0BD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NOT NULL</w:t>
            </w:r>
          </w:p>
        </w:tc>
        <w:tc>
          <w:tcPr>
            <w:tcW w:w="0" w:type="auto"/>
          </w:tcPr>
          <w:p w:rsidR="00B47677" w:rsidP="683BD479" w:rsidRDefault="00EE044A" w14:paraId="19DE1447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Entity name</w:t>
            </w:r>
          </w:p>
        </w:tc>
      </w:tr>
      <w:tr w:rsidR="00B47677" w:rsidTr="683BD479" w14:paraId="16BB286B" w14:textId="77777777">
        <w:tc>
          <w:tcPr>
            <w:tcW w:w="0" w:type="auto"/>
          </w:tcPr>
          <w:p w:rsidR="00B47677" w:rsidP="683BD479" w:rsidRDefault="00EE044A" w14:paraId="5D7027AB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created_at</w:t>
            </w:r>
          </w:p>
        </w:tc>
        <w:tc>
          <w:tcPr>
            <w:tcW w:w="0" w:type="auto"/>
          </w:tcPr>
          <w:p w:rsidR="00B47677" w:rsidP="683BD479" w:rsidRDefault="00EE044A" w14:paraId="5B1D9360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TIMESTAMP</w:t>
            </w:r>
          </w:p>
        </w:tc>
        <w:tc>
          <w:tcPr>
            <w:tcW w:w="0" w:type="auto"/>
          </w:tcPr>
          <w:p w:rsidR="00B47677" w:rsidP="683BD479" w:rsidRDefault="00EE044A" w14:paraId="24CB34B5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NOT NULL</w:t>
            </w:r>
          </w:p>
        </w:tc>
        <w:tc>
          <w:tcPr>
            <w:tcW w:w="0" w:type="auto"/>
          </w:tcPr>
          <w:p w:rsidR="00B47677" w:rsidP="683BD479" w:rsidRDefault="00EE044A" w14:paraId="4C921D63" w14:textId="77777777">
            <w:pPr>
              <w:pStyle w:val="Compac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Creation timestamp</w:t>
            </w:r>
          </w:p>
        </w:tc>
      </w:tr>
    </w:tbl>
    <w:p w:rsidR="00B47677" w:rsidP="683BD479" w:rsidRDefault="00EE044A" w14:paraId="5AC5555E" w14:textId="77777777">
      <w:pPr>
        <w:pStyle w:val="Heading4"/>
      </w:pPr>
      <w:bookmarkStart w:name="_Toc1783730114" w:id="127"/>
      <w:bookmarkStart w:name="entity-2-entity-name" w:id="128"/>
      <w:bookmarkEnd w:id="126"/>
      <w:r w:rsidRPr="683BD479">
        <w:t>Entity 2: [Entity Name]</w:t>
      </w:r>
      <w:bookmarkEnd w:id="127"/>
    </w:p>
    <w:p w:rsidR="00B47677" w:rsidP="683BD479" w:rsidRDefault="00EE044A" w14:paraId="4046085D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[Similar structure as above]</w:t>
      </w:r>
    </w:p>
    <w:p w:rsidR="00B47677" w:rsidP="683BD479" w:rsidRDefault="00EE044A" w14:paraId="1893D781" w14:textId="77777777">
      <w:pPr>
        <w:pStyle w:val="Heading4"/>
      </w:pPr>
      <w:bookmarkStart w:name="_Toc812569413" w:id="129"/>
      <w:bookmarkStart w:name="relationships" w:id="130"/>
      <w:bookmarkEnd w:id="128"/>
      <w:r w:rsidRPr="683BD479">
        <w:t>Relationships</w:t>
      </w:r>
      <w:bookmarkEnd w:id="129"/>
    </w:p>
    <w:p w:rsidR="00B47677" w:rsidP="683BD479" w:rsidRDefault="00EE044A" w14:paraId="1A1331D4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[Entity relationship descriptions]</w:t>
      </w:r>
    </w:p>
    <w:p w:rsidR="00B47677" w:rsidP="683BD479" w:rsidRDefault="00EE044A" w14:paraId="4111C260" w14:textId="77777777">
      <w:pPr>
        <w:pStyle w:val="Heading3"/>
      </w:pPr>
      <w:bookmarkStart w:name="_Toc2079894001" w:id="131"/>
      <w:bookmarkStart w:name="security-requirements" w:id="132"/>
      <w:bookmarkEnd w:id="122"/>
      <w:bookmarkEnd w:id="130"/>
      <w:r w:rsidRPr="683BD479">
        <w:t>6.5 Security Requirements</w:t>
      </w:r>
      <w:bookmarkEnd w:id="131"/>
    </w:p>
    <w:p w:rsidR="00B47677" w:rsidP="683BD479" w:rsidRDefault="00EE044A" w14:paraId="71BC43C5" w14:textId="77777777">
      <w:pPr>
        <w:pStyle w:val="Heading4"/>
      </w:pPr>
      <w:bookmarkStart w:name="_Toc1553258251" w:id="133"/>
      <w:bookmarkStart w:name="authentication" w:id="134"/>
      <w:r w:rsidRPr="683BD479">
        <w:t>Authentication</w:t>
      </w:r>
      <w:bookmarkEnd w:id="133"/>
    </w:p>
    <w:p w:rsidR="00B47677" w:rsidP="683BD479" w:rsidRDefault="00EE044A" w14:paraId="0CC064F6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[Authentication requirements and mechanisms]</w:t>
      </w:r>
    </w:p>
    <w:p w:rsidR="00B47677" w:rsidP="683BD479" w:rsidRDefault="00EE044A" w14:paraId="6F2931DD" w14:textId="77777777">
      <w:pPr>
        <w:pStyle w:val="Heading4"/>
      </w:pPr>
      <w:bookmarkStart w:name="_Toc1732076825" w:id="135"/>
      <w:bookmarkStart w:name="authorization" w:id="136"/>
      <w:bookmarkEnd w:id="134"/>
      <w:r w:rsidRPr="683BD479">
        <w:t>Authorization</w:t>
      </w:r>
      <w:bookmarkEnd w:id="135"/>
    </w:p>
    <w:p w:rsidR="00B47677" w:rsidP="683BD479" w:rsidRDefault="00EE044A" w14:paraId="2CED9DFE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[Authorization model and permissions]</w:t>
      </w:r>
    </w:p>
    <w:p w:rsidR="00B47677" w:rsidP="683BD479" w:rsidRDefault="00EE044A" w14:paraId="6373C92A" w14:textId="77777777">
      <w:pPr>
        <w:pStyle w:val="Heading4"/>
      </w:pPr>
      <w:bookmarkStart w:name="_Toc998473929" w:id="137"/>
      <w:bookmarkStart w:name="data-protection" w:id="138"/>
      <w:bookmarkEnd w:id="136"/>
      <w:r w:rsidRPr="683BD479">
        <w:t>Data Protection</w:t>
      </w:r>
      <w:bookmarkEnd w:id="137"/>
    </w:p>
    <w:p w:rsidR="00B47677" w:rsidP="683BD479" w:rsidRDefault="00EE044A" w14:paraId="0A53E632" w14:textId="77777777">
      <w:pPr>
        <w:pStyle w:val="Compact"/>
        <w:numPr>
          <w:ilvl w:val="0"/>
          <w:numId w:val="1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Encryption:</w:t>
      </w:r>
      <w:r w:rsidRPr="683BD479">
        <w:rPr>
          <w:rFonts w:asciiTheme="majorHAnsi" w:hAnsiTheme="majorHAnsi" w:eastAsiaTheme="majorEastAsia" w:cstheme="majorBidi"/>
        </w:rPr>
        <w:t xml:space="preserve"> [Encryption requirements]</w:t>
      </w:r>
    </w:p>
    <w:p w:rsidR="00B47677" w:rsidP="683BD479" w:rsidRDefault="00EE044A" w14:paraId="58996E85" w14:textId="77777777">
      <w:pPr>
        <w:pStyle w:val="Compact"/>
        <w:numPr>
          <w:ilvl w:val="0"/>
          <w:numId w:val="1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Data Privacy:</w:t>
      </w:r>
      <w:r w:rsidRPr="683BD479">
        <w:rPr>
          <w:rFonts w:asciiTheme="majorHAnsi" w:hAnsiTheme="majorHAnsi" w:eastAsiaTheme="majorEastAsia" w:cstheme="majorBidi"/>
        </w:rPr>
        <w:t xml:space="preserve"> [Privacy requirements]</w:t>
      </w:r>
    </w:p>
    <w:p w:rsidR="00B47677" w:rsidP="683BD479" w:rsidRDefault="00EE044A" w14:paraId="61D01D1F" w14:textId="77777777">
      <w:pPr>
        <w:pStyle w:val="Compact"/>
        <w:numPr>
          <w:ilvl w:val="0"/>
          <w:numId w:val="1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Compliance:</w:t>
      </w:r>
      <w:r w:rsidRPr="683BD479">
        <w:rPr>
          <w:rFonts w:asciiTheme="majorHAnsi" w:hAnsiTheme="majorHAnsi" w:eastAsiaTheme="majorEastAsia" w:cstheme="majorBidi"/>
        </w:rPr>
        <w:t xml:space="preserve"> [Compliance standards]</w:t>
      </w:r>
    </w:p>
    <w:p w:rsidR="00B47677" w:rsidP="683BD479" w:rsidRDefault="00EE044A" w14:paraId="333B6373" w14:textId="77777777">
      <w:pPr>
        <w:pStyle w:val="Heading3"/>
      </w:pPr>
      <w:bookmarkStart w:name="_Toc995535486" w:id="139"/>
      <w:bookmarkStart w:name="performance-requirements" w:id="140"/>
      <w:bookmarkEnd w:id="132"/>
      <w:bookmarkEnd w:id="138"/>
      <w:r w:rsidRPr="683BD479">
        <w:t>6.6 Performance Requirements</w:t>
      </w:r>
      <w:bookmarkEnd w:id="139"/>
    </w:p>
    <w:p w:rsidR="00B47677" w:rsidP="683BD479" w:rsidRDefault="00EE044A" w14:paraId="6A03685E" w14:textId="77777777">
      <w:pPr>
        <w:pStyle w:val="Heading4"/>
      </w:pPr>
      <w:bookmarkStart w:name="_Toc2083913554" w:id="141"/>
      <w:bookmarkStart w:name="response-time-requirements" w:id="142"/>
      <w:r w:rsidRPr="683BD479">
        <w:t>Response Time Requirements</w:t>
      </w:r>
      <w:bookmarkEnd w:id="141"/>
    </w:p>
    <w:p w:rsidR="00B47677" w:rsidP="683BD479" w:rsidRDefault="00EE044A" w14:paraId="6C04385F" w14:textId="77777777">
      <w:pPr>
        <w:pStyle w:val="Compact"/>
        <w:numPr>
          <w:ilvl w:val="0"/>
          <w:numId w:val="1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API Response Time:</w:t>
      </w:r>
      <w:r w:rsidRPr="683BD479">
        <w:rPr>
          <w:rFonts w:asciiTheme="majorHAnsi" w:hAnsiTheme="majorHAnsi" w:eastAsiaTheme="majorEastAsia" w:cstheme="majorBidi"/>
        </w:rPr>
        <w:t xml:space="preserve"> &lt; [X] ms (p95)</w:t>
      </w:r>
    </w:p>
    <w:p w:rsidR="00B47677" w:rsidP="683BD479" w:rsidRDefault="00EE044A" w14:paraId="27A8A7AB" w14:textId="77777777">
      <w:pPr>
        <w:pStyle w:val="Compact"/>
        <w:numPr>
          <w:ilvl w:val="0"/>
          <w:numId w:val="1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Page Load Time:</w:t>
      </w:r>
      <w:r w:rsidRPr="683BD479">
        <w:rPr>
          <w:rFonts w:asciiTheme="majorHAnsi" w:hAnsiTheme="majorHAnsi" w:eastAsiaTheme="majorEastAsia" w:cstheme="majorBidi"/>
        </w:rPr>
        <w:t xml:space="preserve"> &lt; [X] seconds</w:t>
      </w:r>
    </w:p>
    <w:p w:rsidR="00B47677" w:rsidP="683BD479" w:rsidRDefault="00EE044A" w14:paraId="4E37401B" w14:textId="77777777">
      <w:pPr>
        <w:pStyle w:val="Compact"/>
        <w:numPr>
          <w:ilvl w:val="0"/>
          <w:numId w:val="1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Database Query Time:</w:t>
      </w:r>
      <w:r w:rsidRPr="683BD479">
        <w:rPr>
          <w:rFonts w:asciiTheme="majorHAnsi" w:hAnsiTheme="majorHAnsi" w:eastAsiaTheme="majorEastAsia" w:cstheme="majorBidi"/>
        </w:rPr>
        <w:t xml:space="preserve"> &lt; [X] ms</w:t>
      </w:r>
    </w:p>
    <w:p w:rsidR="00B47677" w:rsidP="683BD479" w:rsidRDefault="00EE044A" w14:paraId="4F6F1ADE" w14:textId="77777777">
      <w:pPr>
        <w:pStyle w:val="Heading4"/>
      </w:pPr>
      <w:bookmarkStart w:name="_Toc1039401092" w:id="143"/>
      <w:bookmarkStart w:name="throughput-requirements" w:id="144"/>
      <w:bookmarkEnd w:id="142"/>
      <w:r w:rsidRPr="683BD479">
        <w:t>Throughput Requirements</w:t>
      </w:r>
      <w:bookmarkEnd w:id="143"/>
    </w:p>
    <w:p w:rsidR="00B47677" w:rsidP="683BD479" w:rsidRDefault="00EE044A" w14:paraId="32B244E0" w14:textId="77777777">
      <w:pPr>
        <w:pStyle w:val="Compact"/>
        <w:numPr>
          <w:ilvl w:val="0"/>
          <w:numId w:val="1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Requests per Second:</w:t>
      </w:r>
      <w:r w:rsidRPr="683BD479">
        <w:rPr>
          <w:rFonts w:asciiTheme="majorHAnsi" w:hAnsiTheme="majorHAnsi" w:eastAsiaTheme="majorEastAsia" w:cstheme="majorBidi"/>
        </w:rPr>
        <w:t xml:space="preserve"> [X] RPS</w:t>
      </w:r>
    </w:p>
    <w:p w:rsidR="00B47677" w:rsidP="683BD479" w:rsidRDefault="00EE044A" w14:paraId="52283586" w14:textId="77777777">
      <w:pPr>
        <w:pStyle w:val="Compact"/>
        <w:numPr>
          <w:ilvl w:val="0"/>
          <w:numId w:val="1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lastRenderedPageBreak/>
        <w:t>Concurrent Users:</w:t>
      </w:r>
      <w:r w:rsidRPr="683BD479">
        <w:rPr>
          <w:rFonts w:asciiTheme="majorHAnsi" w:hAnsiTheme="majorHAnsi" w:eastAsiaTheme="majorEastAsia" w:cstheme="majorBidi"/>
        </w:rPr>
        <w:t xml:space="preserve"> [X] users</w:t>
      </w:r>
    </w:p>
    <w:p w:rsidR="00B47677" w:rsidP="683BD479" w:rsidRDefault="00EE044A" w14:paraId="5BB01FF5" w14:textId="77777777">
      <w:pPr>
        <w:pStyle w:val="Heading4"/>
      </w:pPr>
      <w:bookmarkStart w:name="_Toc1207610926" w:id="145"/>
      <w:bookmarkStart w:name="scalability-requirements" w:id="146"/>
      <w:bookmarkEnd w:id="144"/>
      <w:r w:rsidRPr="683BD479">
        <w:t>Scalability Requirements</w:t>
      </w:r>
      <w:bookmarkEnd w:id="145"/>
    </w:p>
    <w:p w:rsidR="00B47677" w:rsidP="683BD479" w:rsidRDefault="00EE044A" w14:paraId="688A4CA8" w14:textId="77777777">
      <w:pPr>
        <w:pStyle w:val="Compact"/>
        <w:numPr>
          <w:ilvl w:val="0"/>
          <w:numId w:val="1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Horizontal Scaling: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EE044A" w14:paraId="7F5E00D1" w14:textId="77777777">
      <w:pPr>
        <w:pStyle w:val="Compact"/>
        <w:numPr>
          <w:ilvl w:val="0"/>
          <w:numId w:val="1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Vertical Scaling: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EE044A" w14:paraId="60E6B16A" w14:textId="77777777">
      <w:pPr>
        <w:pStyle w:val="Compact"/>
        <w:numPr>
          <w:ilvl w:val="0"/>
          <w:numId w:val="1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Caching Strategy:</w:t>
      </w:r>
      <w:r w:rsidRPr="683BD479">
        <w:rPr>
          <w:rFonts w:asciiTheme="majorHAnsi" w:hAnsiTheme="majorHAnsi" w:eastAsiaTheme="majorEastAsia" w:cstheme="majorBidi"/>
        </w:rPr>
        <w:t xml:space="preserve"> [Strategy description]</w:t>
      </w:r>
    </w:p>
    <w:p w:rsidR="00B47677" w:rsidP="683BD479" w:rsidRDefault="00000000" w14:paraId="4101652C" w14:textId="77777777">
      <w:pPr>
        <w:rPr>
          <w:rFonts w:asciiTheme="majorHAnsi" w:hAnsiTheme="majorHAnsi" w:eastAsiaTheme="majorEastAsia" w:cstheme="majorBidi"/>
        </w:rPr>
      </w:pPr>
      <w:r>
        <w:pict w14:anchorId="0E7D10DE">
          <v:rect id="_x0000_i1030" style="width:0;height:1.5pt" o:hr="t" o:hrstd="t" o:hralign="center"/>
        </w:pict>
      </w:r>
    </w:p>
    <w:p w:rsidR="00B47677" w:rsidP="683BD479" w:rsidRDefault="00EE044A" w14:paraId="6A5986EC" w14:textId="77777777">
      <w:pPr>
        <w:pStyle w:val="Heading2"/>
      </w:pPr>
      <w:bookmarkStart w:name="_Toc820013766" w:id="147"/>
      <w:bookmarkStart w:name="uiux-requirements" w:id="148"/>
      <w:bookmarkEnd w:id="92"/>
      <w:bookmarkEnd w:id="140"/>
      <w:bookmarkEnd w:id="146"/>
      <w:r w:rsidRPr="683BD479">
        <w:t>7. UI/UX Requirements</w:t>
      </w:r>
      <w:bookmarkEnd w:id="147"/>
    </w:p>
    <w:p w:rsidR="00B47677" w:rsidP="683BD479" w:rsidRDefault="00EE044A" w14:paraId="26728553" w14:textId="77777777">
      <w:pPr>
        <w:pStyle w:val="Heading3"/>
      </w:pPr>
      <w:bookmarkStart w:name="_Toc760382601" w:id="149"/>
      <w:bookmarkStart w:name="user-interface-specifications" w:id="150"/>
      <w:r w:rsidRPr="683BD479">
        <w:t>7.1 User Interface Specifications</w:t>
      </w:r>
      <w:bookmarkEnd w:id="149"/>
    </w:p>
    <w:p w:rsidR="00B47677" w:rsidP="683BD479" w:rsidRDefault="00EE044A" w14:paraId="18C6A2D0" w14:textId="77777777">
      <w:pPr>
        <w:pStyle w:val="Heading4"/>
      </w:pPr>
      <w:bookmarkStart w:name="_Toc1739775361" w:id="151"/>
      <w:bookmarkStart w:name="design-principles" w:id="152"/>
      <w:r w:rsidRPr="683BD479">
        <w:t>Design Principles</w:t>
      </w:r>
      <w:bookmarkEnd w:id="151"/>
    </w:p>
    <w:p w:rsidR="00B47677" w:rsidP="683BD479" w:rsidRDefault="00EE044A" w14:paraId="6B88C4F9" w14:textId="77777777">
      <w:pPr>
        <w:pStyle w:val="Compact"/>
        <w:numPr>
          <w:ilvl w:val="0"/>
          <w:numId w:val="1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Principle 1</w:t>
      </w:r>
    </w:p>
    <w:p w:rsidR="00B47677" w:rsidP="683BD479" w:rsidRDefault="00EE044A" w14:paraId="156137F5" w14:textId="77777777">
      <w:pPr>
        <w:pStyle w:val="Compact"/>
        <w:numPr>
          <w:ilvl w:val="0"/>
          <w:numId w:val="1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Principle 2</w:t>
      </w:r>
    </w:p>
    <w:p w:rsidR="00B47677" w:rsidP="683BD479" w:rsidRDefault="00EE044A" w14:paraId="6FECC684" w14:textId="77777777">
      <w:pPr>
        <w:pStyle w:val="Compact"/>
        <w:numPr>
          <w:ilvl w:val="0"/>
          <w:numId w:val="1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Principle 3</w:t>
      </w:r>
    </w:p>
    <w:p w:rsidR="00B47677" w:rsidP="683BD479" w:rsidRDefault="00EE044A" w14:paraId="1D3E48DB" w14:textId="77777777">
      <w:pPr>
        <w:pStyle w:val="Heading4"/>
      </w:pPr>
      <w:bookmarkStart w:name="_Toc1958697602" w:id="153"/>
      <w:bookmarkStart w:name="layout-requirements" w:id="154"/>
      <w:bookmarkEnd w:id="152"/>
      <w:r w:rsidRPr="683BD479">
        <w:t>Layout Requirements</w:t>
      </w:r>
      <w:bookmarkEnd w:id="153"/>
    </w:p>
    <w:p w:rsidR="00B47677" w:rsidP="683BD479" w:rsidRDefault="00EE044A" w14:paraId="62EFE9D9" w14:textId="77777777">
      <w:pPr>
        <w:pStyle w:val="Compact"/>
        <w:numPr>
          <w:ilvl w:val="0"/>
          <w:numId w:val="1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[Layout requirement 1]</w:t>
      </w:r>
    </w:p>
    <w:p w:rsidR="00B47677" w:rsidP="683BD479" w:rsidRDefault="00EE044A" w14:paraId="5967EF5A" w14:textId="77777777">
      <w:pPr>
        <w:pStyle w:val="Compact"/>
        <w:numPr>
          <w:ilvl w:val="0"/>
          <w:numId w:val="1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[Layout requirement 2]</w:t>
      </w:r>
    </w:p>
    <w:p w:rsidR="00B47677" w:rsidP="683BD479" w:rsidRDefault="00EE044A" w14:paraId="40E72295" w14:textId="77777777">
      <w:pPr>
        <w:pStyle w:val="Heading4"/>
      </w:pPr>
      <w:bookmarkStart w:name="_Toc1813107022" w:id="155"/>
      <w:bookmarkStart w:name="component-specifications" w:id="156"/>
      <w:bookmarkEnd w:id="154"/>
      <w:r w:rsidRPr="683BD479">
        <w:t>Component Specifications</w:t>
      </w:r>
      <w:bookmarkEnd w:id="155"/>
    </w:p>
    <w:p w:rsidR="00B47677" w:rsidP="683BD479" w:rsidRDefault="00EE044A" w14:paraId="195A4A47" w14:textId="77777777">
      <w:pPr>
        <w:pStyle w:val="Compact"/>
        <w:numPr>
          <w:ilvl w:val="0"/>
          <w:numId w:val="2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[Component 1 specifications]</w:t>
      </w:r>
    </w:p>
    <w:p w:rsidR="00B47677" w:rsidP="683BD479" w:rsidRDefault="00EE044A" w14:paraId="1B2B5C44" w14:textId="77777777">
      <w:pPr>
        <w:pStyle w:val="Compact"/>
        <w:numPr>
          <w:ilvl w:val="0"/>
          <w:numId w:val="2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[Component 2 specifications]</w:t>
      </w:r>
    </w:p>
    <w:p w:rsidR="00B47677" w:rsidP="683BD479" w:rsidRDefault="00EE044A" w14:paraId="2F028228" w14:textId="77777777">
      <w:pPr>
        <w:pStyle w:val="Heading3"/>
      </w:pPr>
      <w:bookmarkStart w:name="_Toc600037271" w:id="157"/>
      <w:bookmarkStart w:name="user-experience-flows" w:id="158"/>
      <w:bookmarkEnd w:id="150"/>
      <w:bookmarkEnd w:id="156"/>
      <w:r w:rsidRPr="683BD479">
        <w:t>7.2 User Experience Flows</w:t>
      </w:r>
      <w:bookmarkEnd w:id="157"/>
    </w:p>
    <w:p w:rsidR="00B47677" w:rsidP="683BD479" w:rsidRDefault="00EE044A" w14:paraId="42161F17" w14:textId="77777777">
      <w:pPr>
        <w:pStyle w:val="Heading4"/>
      </w:pPr>
      <w:bookmarkStart w:name="_Toc1198792818" w:id="159"/>
      <w:bookmarkStart w:name="flow-1-flow-name" w:id="160"/>
      <w:r w:rsidRPr="683BD479">
        <w:t>Flow 1: [Flow Name]</w:t>
      </w:r>
      <w:bookmarkEnd w:id="159"/>
    </w:p>
    <w:p w:rsidR="00B47677" w:rsidP="683BD479" w:rsidRDefault="00EE044A" w14:paraId="5F66F7E3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[Flow description with steps]</w:t>
      </w:r>
    </w:p>
    <w:p w:rsidR="00B47677" w:rsidP="683BD479" w:rsidRDefault="00EE044A" w14:paraId="7DFCAA8B" w14:textId="77777777">
      <w:pPr>
        <w:pStyle w:val="Heading4"/>
      </w:pPr>
      <w:bookmarkStart w:name="_Toc1790008150" w:id="161"/>
      <w:bookmarkStart w:name="flow-2-flow-name" w:id="162"/>
      <w:bookmarkEnd w:id="160"/>
      <w:r w:rsidRPr="683BD479">
        <w:t>Flow 2: [Flow Name]</w:t>
      </w:r>
      <w:bookmarkEnd w:id="161"/>
    </w:p>
    <w:p w:rsidR="00B47677" w:rsidP="683BD479" w:rsidRDefault="00EE044A" w14:paraId="4CF969C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[Flow description with steps]</w:t>
      </w:r>
    </w:p>
    <w:p w:rsidR="00B47677" w:rsidP="683BD479" w:rsidRDefault="00EE044A" w14:paraId="5DFDE458" w14:textId="77777777">
      <w:pPr>
        <w:pStyle w:val="Heading3"/>
      </w:pPr>
      <w:bookmarkStart w:name="_Toc180923789" w:id="163"/>
      <w:bookmarkStart w:name="design-system-requirements" w:id="164"/>
      <w:bookmarkEnd w:id="158"/>
      <w:bookmarkEnd w:id="162"/>
      <w:r w:rsidRPr="683BD479">
        <w:t>7.3 Design System Requirements</w:t>
      </w:r>
      <w:bookmarkEnd w:id="163"/>
    </w:p>
    <w:p w:rsidR="00B47677" w:rsidP="683BD479" w:rsidRDefault="00EE044A" w14:paraId="2C1CC7CA" w14:textId="77777777">
      <w:pPr>
        <w:pStyle w:val="Heading4"/>
      </w:pPr>
      <w:bookmarkStart w:name="_Toc1136351545" w:id="165"/>
      <w:bookmarkStart w:name="color-palette" w:id="166"/>
      <w:r w:rsidRPr="683BD479">
        <w:t>Color Palette</w:t>
      </w:r>
      <w:bookmarkEnd w:id="165"/>
    </w:p>
    <w:p w:rsidR="00B47677" w:rsidP="683BD479" w:rsidRDefault="00EE044A" w14:paraId="712C0720" w14:textId="77777777">
      <w:pPr>
        <w:pStyle w:val="Compact"/>
        <w:numPr>
          <w:ilvl w:val="0"/>
          <w:numId w:val="2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Primary Color:</w:t>
      </w:r>
      <w:r w:rsidRPr="683BD479">
        <w:rPr>
          <w:rFonts w:asciiTheme="majorHAnsi" w:hAnsiTheme="majorHAnsi" w:eastAsiaTheme="majorEastAsia" w:cstheme="majorBidi"/>
        </w:rPr>
        <w:t xml:space="preserve"> [Color code and usage]</w:t>
      </w:r>
    </w:p>
    <w:p w:rsidR="00B47677" w:rsidP="683BD479" w:rsidRDefault="00EE044A" w14:paraId="514164F4" w14:textId="77777777">
      <w:pPr>
        <w:pStyle w:val="Compact"/>
        <w:numPr>
          <w:ilvl w:val="0"/>
          <w:numId w:val="2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Secondary Color:</w:t>
      </w:r>
      <w:r w:rsidRPr="683BD479">
        <w:rPr>
          <w:rFonts w:asciiTheme="majorHAnsi" w:hAnsiTheme="majorHAnsi" w:eastAsiaTheme="majorEastAsia" w:cstheme="majorBidi"/>
        </w:rPr>
        <w:t xml:space="preserve"> [Color code and usage]</w:t>
      </w:r>
    </w:p>
    <w:p w:rsidR="00B47677" w:rsidP="683BD479" w:rsidRDefault="00EE044A" w14:paraId="10F0B720" w14:textId="77777777">
      <w:pPr>
        <w:pStyle w:val="Compact"/>
        <w:numPr>
          <w:ilvl w:val="0"/>
          <w:numId w:val="2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Accent Color:</w:t>
      </w:r>
      <w:r w:rsidRPr="683BD479">
        <w:rPr>
          <w:rFonts w:asciiTheme="majorHAnsi" w:hAnsiTheme="majorHAnsi" w:eastAsiaTheme="majorEastAsia" w:cstheme="majorBidi"/>
        </w:rPr>
        <w:t xml:space="preserve"> [Color code and usage]</w:t>
      </w:r>
    </w:p>
    <w:p w:rsidR="00B47677" w:rsidP="683BD479" w:rsidRDefault="00EE044A" w14:paraId="1120D58F" w14:textId="77777777">
      <w:pPr>
        <w:pStyle w:val="Heading4"/>
      </w:pPr>
      <w:bookmarkStart w:name="_Toc180818576" w:id="167"/>
      <w:bookmarkStart w:name="typography" w:id="168"/>
      <w:bookmarkEnd w:id="166"/>
      <w:r w:rsidRPr="683BD479">
        <w:t>Typography</w:t>
      </w:r>
      <w:bookmarkEnd w:id="167"/>
    </w:p>
    <w:p w:rsidR="00B47677" w:rsidP="683BD479" w:rsidRDefault="00EE044A" w14:paraId="3730C3AB" w14:textId="77777777">
      <w:pPr>
        <w:pStyle w:val="Compact"/>
        <w:numPr>
          <w:ilvl w:val="0"/>
          <w:numId w:val="2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Heading Font:</w:t>
      </w:r>
      <w:r w:rsidRPr="683BD479">
        <w:rPr>
          <w:rFonts w:asciiTheme="majorHAnsi" w:hAnsiTheme="majorHAnsi" w:eastAsiaTheme="majorEastAsia" w:cstheme="majorBidi"/>
        </w:rPr>
        <w:t xml:space="preserve"> [Font family and sizes]</w:t>
      </w:r>
    </w:p>
    <w:p w:rsidR="00B47677" w:rsidP="683BD479" w:rsidRDefault="00EE044A" w14:paraId="6F0507D3" w14:textId="77777777">
      <w:pPr>
        <w:pStyle w:val="Compact"/>
        <w:numPr>
          <w:ilvl w:val="0"/>
          <w:numId w:val="2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Body Font:</w:t>
      </w:r>
      <w:r w:rsidRPr="683BD479">
        <w:rPr>
          <w:rFonts w:asciiTheme="majorHAnsi" w:hAnsiTheme="majorHAnsi" w:eastAsiaTheme="majorEastAsia" w:cstheme="majorBidi"/>
        </w:rPr>
        <w:t xml:space="preserve"> [Font family and sizes]</w:t>
      </w:r>
    </w:p>
    <w:p w:rsidR="00B47677" w:rsidP="683BD479" w:rsidRDefault="00EE044A" w14:paraId="753A0C6A" w14:textId="77777777">
      <w:pPr>
        <w:pStyle w:val="Heading4"/>
      </w:pPr>
      <w:bookmarkStart w:name="_Toc391637016" w:id="169"/>
      <w:bookmarkStart w:name="components" w:id="170"/>
      <w:bookmarkEnd w:id="168"/>
      <w:r w:rsidRPr="683BD479">
        <w:lastRenderedPageBreak/>
        <w:t>Components</w:t>
      </w:r>
      <w:bookmarkEnd w:id="169"/>
    </w:p>
    <w:p w:rsidR="00B47677" w:rsidP="683BD479" w:rsidRDefault="00EE044A" w14:paraId="60D3D01F" w14:textId="77777777">
      <w:pPr>
        <w:pStyle w:val="Compact"/>
        <w:numPr>
          <w:ilvl w:val="0"/>
          <w:numId w:val="2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[Component library requirements]</w:t>
      </w:r>
    </w:p>
    <w:p w:rsidR="00B47677" w:rsidP="683BD479" w:rsidRDefault="00EE044A" w14:paraId="43F94723" w14:textId="77777777">
      <w:pPr>
        <w:pStyle w:val="Heading3"/>
      </w:pPr>
      <w:bookmarkStart w:name="_Toc1607345516" w:id="171"/>
      <w:bookmarkStart w:name="accessibility-requirements" w:id="172"/>
      <w:bookmarkEnd w:id="164"/>
      <w:bookmarkEnd w:id="170"/>
      <w:r w:rsidRPr="683BD479">
        <w:t>7.4 Accessibility Requirements</w:t>
      </w:r>
      <w:bookmarkEnd w:id="171"/>
    </w:p>
    <w:p w:rsidR="00B47677" w:rsidP="683BD479" w:rsidRDefault="00EE044A" w14:paraId="2364F6ED" w14:textId="77777777">
      <w:pPr>
        <w:pStyle w:val="Compact"/>
        <w:numPr>
          <w:ilvl w:val="0"/>
          <w:numId w:val="2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WCAG Compliance:</w:t>
      </w:r>
      <w:r w:rsidRPr="683BD479">
        <w:rPr>
          <w:rFonts w:asciiTheme="majorHAnsi" w:hAnsiTheme="majorHAnsi" w:eastAsiaTheme="majorEastAsia" w:cstheme="majorBidi"/>
        </w:rPr>
        <w:t xml:space="preserve"> Level [AA | AAA]</w:t>
      </w:r>
    </w:p>
    <w:p w:rsidR="00B47677" w:rsidP="683BD479" w:rsidRDefault="00EE044A" w14:paraId="398DC333" w14:textId="77777777">
      <w:pPr>
        <w:pStyle w:val="Compact"/>
        <w:numPr>
          <w:ilvl w:val="0"/>
          <w:numId w:val="2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Keyboard Navigation: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EE044A" w14:paraId="71C1B5B4" w14:textId="77777777">
      <w:pPr>
        <w:pStyle w:val="Compact"/>
        <w:numPr>
          <w:ilvl w:val="0"/>
          <w:numId w:val="2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Screen Reader Support: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EE044A" w14:paraId="7D54B3A7" w14:textId="77777777">
      <w:pPr>
        <w:pStyle w:val="Compact"/>
        <w:numPr>
          <w:ilvl w:val="0"/>
          <w:numId w:val="2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Color Contrast: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000000" w14:paraId="4B99056E" w14:textId="77777777">
      <w:pPr>
        <w:rPr>
          <w:rFonts w:asciiTheme="majorHAnsi" w:hAnsiTheme="majorHAnsi" w:eastAsiaTheme="majorEastAsia" w:cstheme="majorBidi"/>
        </w:rPr>
      </w:pPr>
      <w:r>
        <w:pict w14:anchorId="71D1C541">
          <v:rect id="_x0000_i1031" style="width:0;height:1.5pt" o:hr="t" o:hrstd="t" o:hralign="center"/>
        </w:pict>
      </w:r>
    </w:p>
    <w:p w:rsidR="00B47677" w:rsidP="683BD479" w:rsidRDefault="00EE044A" w14:paraId="236085C3" w14:textId="77777777">
      <w:pPr>
        <w:pStyle w:val="Heading2"/>
      </w:pPr>
      <w:bookmarkStart w:name="_Toc1945620049" w:id="173"/>
      <w:bookmarkStart w:name="business-rules-and-constraints" w:id="174"/>
      <w:bookmarkEnd w:id="148"/>
      <w:bookmarkEnd w:id="172"/>
      <w:r w:rsidRPr="683BD479">
        <w:t>8. Business Rules and Constraints</w:t>
      </w:r>
      <w:bookmarkEnd w:id="173"/>
    </w:p>
    <w:p w:rsidR="00B47677" w:rsidP="683BD479" w:rsidRDefault="00EE044A" w14:paraId="165D4AEF" w14:textId="77777777">
      <w:pPr>
        <w:pStyle w:val="Heading3"/>
      </w:pPr>
      <w:bookmarkStart w:name="_Toc1430388439" w:id="175"/>
      <w:bookmarkStart w:name="business-logic" w:id="176"/>
      <w:r w:rsidRPr="683BD479">
        <w:t>8.1 Business Logic</w:t>
      </w:r>
      <w:bookmarkEnd w:id="175"/>
    </w:p>
    <w:p w:rsidR="00B47677" w:rsidP="683BD479" w:rsidRDefault="00EE044A" w14:paraId="65271AE3" w14:textId="77777777">
      <w:pPr>
        <w:pStyle w:val="Heading4"/>
      </w:pPr>
      <w:bookmarkStart w:name="_Toc2032495739" w:id="177"/>
      <w:bookmarkStart w:name="logic-rule-1-rule-name" w:id="178"/>
      <w:r w:rsidRPr="683BD479">
        <w:t>Logic Rule 1: [Rule Name]</w:t>
      </w:r>
      <w:bookmarkEnd w:id="177"/>
    </w:p>
    <w:p w:rsidR="00B47677" w:rsidP="683BD479" w:rsidRDefault="00EE044A" w14:paraId="2A767726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[Rule description]</w:t>
      </w:r>
    </w:p>
    <w:p w:rsidR="00B47677" w:rsidP="683BD479" w:rsidRDefault="00EE044A" w14:paraId="5FF97B7F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Implementation:</w:t>
      </w:r>
      <w:r w:rsidRPr="683BD479">
        <w:rPr>
          <w:rFonts w:asciiTheme="majorHAnsi" w:hAnsiTheme="majorHAnsi" w:eastAsiaTheme="majorEastAsia" w:cstheme="majorBidi"/>
        </w:rPr>
        <w:t xml:space="preserve"> - [Implementation detail 1] - [Implementation detail 2]</w:t>
      </w:r>
    </w:p>
    <w:p w:rsidR="00B47677" w:rsidP="683BD479" w:rsidRDefault="00EE044A" w14:paraId="0F6BD7A5" w14:textId="77777777">
      <w:pPr>
        <w:pStyle w:val="Heading4"/>
      </w:pPr>
      <w:bookmarkStart w:name="_Toc1502115352" w:id="179"/>
      <w:bookmarkStart w:name="logic-rule-2-rule-name" w:id="180"/>
      <w:bookmarkEnd w:id="178"/>
      <w:r w:rsidRPr="683BD479">
        <w:t>Logic Rule 2: [Rule Name]</w:t>
      </w:r>
      <w:bookmarkEnd w:id="179"/>
    </w:p>
    <w:p w:rsidR="00B47677" w:rsidP="683BD479" w:rsidRDefault="00EE044A" w14:paraId="7640F992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[Rule description]</w:t>
      </w:r>
    </w:p>
    <w:p w:rsidR="00B47677" w:rsidP="683BD479" w:rsidRDefault="00EE044A" w14:paraId="4C71DA99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Implementation:</w:t>
      </w:r>
      <w:r w:rsidRPr="683BD479">
        <w:rPr>
          <w:rFonts w:asciiTheme="majorHAnsi" w:hAnsiTheme="majorHAnsi" w:eastAsiaTheme="majorEastAsia" w:cstheme="majorBidi"/>
        </w:rPr>
        <w:t xml:space="preserve"> - [Implementation detail 1] - [Implementation detail 2]</w:t>
      </w:r>
    </w:p>
    <w:p w:rsidR="00B47677" w:rsidP="683BD479" w:rsidRDefault="00EE044A" w14:paraId="0AACDD7B" w14:textId="77777777">
      <w:pPr>
        <w:pStyle w:val="Heading3"/>
      </w:pPr>
      <w:bookmarkStart w:name="_Toc868961860" w:id="181"/>
      <w:bookmarkStart w:name="validation-rules" w:id="182"/>
      <w:bookmarkEnd w:id="176"/>
      <w:bookmarkEnd w:id="180"/>
      <w:r w:rsidRPr="683BD479">
        <w:t>8.2 Validation Rules</w:t>
      </w:r>
      <w:bookmarkEnd w:id="181"/>
    </w:p>
    <w:p w:rsidR="00B47677" w:rsidP="683BD479" w:rsidRDefault="00EE044A" w14:paraId="68018CCB" w14:textId="77777777">
      <w:pPr>
        <w:pStyle w:val="Heading4"/>
      </w:pPr>
      <w:bookmarkStart w:name="_Toc1774933942" w:id="183"/>
      <w:bookmarkStart w:name="validation-rule-1-rule-name" w:id="184"/>
      <w:r w:rsidRPr="683BD479">
        <w:t>Validation Rule 1: [Rule Name]</w:t>
      </w:r>
      <w:bookmarkEnd w:id="183"/>
    </w:p>
    <w:p w:rsidR="00B47677" w:rsidP="683BD479" w:rsidRDefault="00EE044A" w14:paraId="50B06200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Field:</w:t>
      </w:r>
      <w:r w:rsidRPr="683BD479">
        <w:rPr>
          <w:rFonts w:asciiTheme="majorHAnsi" w:hAnsiTheme="majorHAnsi" w:eastAsiaTheme="majorEastAsia" w:cstheme="majorBidi"/>
        </w:rPr>
        <w:t xml:space="preserve"> [Field name] </w:t>
      </w:r>
      <w:r w:rsidRPr="683BD479">
        <w:rPr>
          <w:rFonts w:asciiTheme="majorHAnsi" w:hAnsiTheme="majorHAnsi" w:eastAsiaTheme="majorEastAsia" w:cstheme="majorBidi"/>
          <w:b/>
          <w:bCs/>
        </w:rPr>
        <w:t>Rule:</w:t>
      </w:r>
      <w:r w:rsidRPr="683BD479">
        <w:rPr>
          <w:rFonts w:asciiTheme="majorHAnsi" w:hAnsiTheme="majorHAnsi" w:eastAsiaTheme="majorEastAsia" w:cstheme="majorBidi"/>
        </w:rPr>
        <w:t xml:space="preserve"> [Validation rule] </w:t>
      </w:r>
      <w:r w:rsidRPr="683BD479">
        <w:rPr>
          <w:rFonts w:asciiTheme="majorHAnsi" w:hAnsiTheme="majorHAnsi" w:eastAsiaTheme="majorEastAsia" w:cstheme="majorBidi"/>
          <w:b/>
          <w:bCs/>
        </w:rPr>
        <w:t>Error Message:</w:t>
      </w:r>
      <w:r w:rsidRPr="683BD479">
        <w:rPr>
          <w:rFonts w:asciiTheme="majorHAnsi" w:hAnsiTheme="majorHAnsi" w:eastAsiaTheme="majorEastAsia" w:cstheme="majorBidi"/>
        </w:rPr>
        <w:t xml:space="preserve"> [Error message]</w:t>
      </w:r>
    </w:p>
    <w:p w:rsidR="00B47677" w:rsidP="683BD479" w:rsidRDefault="00EE044A" w14:paraId="4FB3848E" w14:textId="77777777">
      <w:pPr>
        <w:pStyle w:val="Heading4"/>
      </w:pPr>
      <w:bookmarkStart w:name="_Toc1987101766" w:id="185"/>
      <w:bookmarkStart w:name="validation-rule-2-rule-name" w:id="186"/>
      <w:bookmarkEnd w:id="184"/>
      <w:r w:rsidRPr="683BD479">
        <w:t>Validation Rule 2: [Rule Name]</w:t>
      </w:r>
      <w:bookmarkEnd w:id="185"/>
    </w:p>
    <w:p w:rsidR="00B47677" w:rsidP="683BD479" w:rsidRDefault="00EE044A" w14:paraId="47E49191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Field:</w:t>
      </w:r>
      <w:r w:rsidRPr="683BD479">
        <w:rPr>
          <w:rFonts w:asciiTheme="majorHAnsi" w:hAnsiTheme="majorHAnsi" w:eastAsiaTheme="majorEastAsia" w:cstheme="majorBidi"/>
        </w:rPr>
        <w:t xml:space="preserve"> [Field name] </w:t>
      </w:r>
      <w:r w:rsidRPr="683BD479">
        <w:rPr>
          <w:rFonts w:asciiTheme="majorHAnsi" w:hAnsiTheme="majorHAnsi" w:eastAsiaTheme="majorEastAsia" w:cstheme="majorBidi"/>
          <w:b/>
          <w:bCs/>
        </w:rPr>
        <w:t>Rule:</w:t>
      </w:r>
      <w:r w:rsidRPr="683BD479">
        <w:rPr>
          <w:rFonts w:asciiTheme="majorHAnsi" w:hAnsiTheme="majorHAnsi" w:eastAsiaTheme="majorEastAsia" w:cstheme="majorBidi"/>
        </w:rPr>
        <w:t xml:space="preserve"> [Validation rule] </w:t>
      </w:r>
      <w:r w:rsidRPr="683BD479">
        <w:rPr>
          <w:rFonts w:asciiTheme="majorHAnsi" w:hAnsiTheme="majorHAnsi" w:eastAsiaTheme="majorEastAsia" w:cstheme="majorBidi"/>
          <w:b/>
          <w:bCs/>
        </w:rPr>
        <w:t>Error Message:</w:t>
      </w:r>
      <w:r w:rsidRPr="683BD479">
        <w:rPr>
          <w:rFonts w:asciiTheme="majorHAnsi" w:hAnsiTheme="majorHAnsi" w:eastAsiaTheme="majorEastAsia" w:cstheme="majorBidi"/>
        </w:rPr>
        <w:t xml:space="preserve"> [Error message]</w:t>
      </w:r>
    </w:p>
    <w:p w:rsidR="00B47677" w:rsidP="683BD479" w:rsidRDefault="00EE044A" w14:paraId="6C165D4D" w14:textId="77777777">
      <w:pPr>
        <w:pStyle w:val="Heading3"/>
      </w:pPr>
      <w:bookmarkStart w:name="_Toc1188447329" w:id="187"/>
      <w:bookmarkStart w:name="workflow-rules" w:id="188"/>
      <w:bookmarkEnd w:id="182"/>
      <w:bookmarkEnd w:id="186"/>
      <w:r w:rsidRPr="683BD479">
        <w:t>8.3 Workflow Rules</w:t>
      </w:r>
      <w:bookmarkEnd w:id="187"/>
    </w:p>
    <w:p w:rsidR="00B47677" w:rsidP="683BD479" w:rsidRDefault="00EE044A" w14:paraId="1F468120" w14:textId="77777777">
      <w:pPr>
        <w:pStyle w:val="Heading4"/>
      </w:pPr>
      <w:bookmarkStart w:name="_Toc1046099203" w:id="189"/>
      <w:bookmarkStart w:name="workflow-rule-1-rule-name" w:id="190"/>
      <w:r w:rsidRPr="683BD479">
        <w:t>Workflow Rule 1: [Rule Name]</w:t>
      </w:r>
      <w:bookmarkEnd w:id="189"/>
    </w:p>
    <w:p w:rsidR="00B47677" w:rsidP="683BD479" w:rsidRDefault="00EE044A" w14:paraId="69F1D8FD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Description:</w:t>
      </w:r>
      <w:r w:rsidRPr="683BD479">
        <w:rPr>
          <w:rFonts w:asciiTheme="majorHAnsi" w:hAnsiTheme="majorHAnsi" w:eastAsiaTheme="majorEastAsia" w:cstheme="majorBidi"/>
        </w:rPr>
        <w:t xml:space="preserve"> [Rule description]</w:t>
      </w:r>
    </w:p>
    <w:p w:rsidR="00B47677" w:rsidP="683BD479" w:rsidRDefault="00EE044A" w14:paraId="0030144E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Conditions:</w:t>
      </w:r>
      <w:r w:rsidRPr="683BD479">
        <w:rPr>
          <w:rFonts w:asciiTheme="majorHAnsi" w:hAnsiTheme="majorHAnsi" w:eastAsiaTheme="majorEastAsia" w:cstheme="majorBidi"/>
        </w:rPr>
        <w:t xml:space="preserve"> - Condition 1 - Condition 2</w:t>
      </w:r>
    </w:p>
    <w:p w:rsidR="00B47677" w:rsidP="683BD479" w:rsidRDefault="00EE044A" w14:paraId="5C38A4E2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Actions:</w:t>
      </w:r>
      <w:r w:rsidRPr="683BD479">
        <w:rPr>
          <w:rFonts w:asciiTheme="majorHAnsi" w:hAnsiTheme="majorHAnsi" w:eastAsiaTheme="majorEastAsia" w:cstheme="majorBidi"/>
        </w:rPr>
        <w:t xml:space="preserve"> - Action 1 - Action 2</w:t>
      </w:r>
    </w:p>
    <w:p w:rsidR="00B47677" w:rsidP="683BD479" w:rsidRDefault="00EE044A" w14:paraId="6F275124" w14:textId="77777777">
      <w:pPr>
        <w:pStyle w:val="Heading3"/>
      </w:pPr>
      <w:bookmarkStart w:name="_Toc579249737" w:id="191"/>
      <w:bookmarkStart w:name="compliance-requirements" w:id="192"/>
      <w:bookmarkEnd w:id="188"/>
      <w:bookmarkEnd w:id="190"/>
      <w:r w:rsidRPr="683BD479">
        <w:lastRenderedPageBreak/>
        <w:t>8.4 Compliance Requirements</w:t>
      </w:r>
      <w:bookmarkEnd w:id="191"/>
    </w:p>
    <w:p w:rsidR="00B47677" w:rsidP="683BD479" w:rsidRDefault="00EE044A" w14:paraId="50A777C0" w14:textId="77777777">
      <w:pPr>
        <w:pStyle w:val="Heading4"/>
      </w:pPr>
      <w:bookmarkStart w:name="_Toc51611690" w:id="193"/>
      <w:bookmarkStart w:name="regulatory-compliance" w:id="194"/>
      <w:r w:rsidRPr="683BD479">
        <w:t>Regulatory Compliance</w:t>
      </w:r>
      <w:bookmarkEnd w:id="193"/>
    </w:p>
    <w:p w:rsidR="00B47677" w:rsidP="683BD479" w:rsidRDefault="00EE044A" w14:paraId="076CBAE7" w14:textId="77777777">
      <w:pPr>
        <w:pStyle w:val="Compact"/>
        <w:numPr>
          <w:ilvl w:val="0"/>
          <w:numId w:val="2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Standard 1:</w:t>
      </w:r>
      <w:r w:rsidRPr="683BD479">
        <w:rPr>
          <w:rFonts w:asciiTheme="majorHAnsi" w:hAnsiTheme="majorHAnsi" w:eastAsiaTheme="majorEastAsia" w:cstheme="majorBidi"/>
        </w:rPr>
        <w:t xml:space="preserve"> [Compliance requirements]</w:t>
      </w:r>
    </w:p>
    <w:p w:rsidR="00B47677" w:rsidP="683BD479" w:rsidRDefault="00EE044A" w14:paraId="4242296C" w14:textId="77777777">
      <w:pPr>
        <w:pStyle w:val="Compact"/>
        <w:numPr>
          <w:ilvl w:val="0"/>
          <w:numId w:val="2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Standard 2:</w:t>
      </w:r>
      <w:r w:rsidRPr="683BD479">
        <w:rPr>
          <w:rFonts w:asciiTheme="majorHAnsi" w:hAnsiTheme="majorHAnsi" w:eastAsiaTheme="majorEastAsia" w:cstheme="majorBidi"/>
        </w:rPr>
        <w:t xml:space="preserve"> [Compliance requirements]</w:t>
      </w:r>
    </w:p>
    <w:p w:rsidR="00B47677" w:rsidP="683BD479" w:rsidRDefault="00EE044A" w14:paraId="15CA19C2" w14:textId="77777777">
      <w:pPr>
        <w:pStyle w:val="Heading4"/>
      </w:pPr>
      <w:bookmarkStart w:name="_Toc242642807" w:id="195"/>
      <w:bookmarkStart w:name="industry-standards" w:id="196"/>
      <w:bookmarkEnd w:id="194"/>
      <w:r w:rsidRPr="683BD479">
        <w:t>Industry Standards</w:t>
      </w:r>
      <w:bookmarkEnd w:id="195"/>
    </w:p>
    <w:p w:rsidR="00B47677" w:rsidP="683BD479" w:rsidRDefault="00EE044A" w14:paraId="758D621C" w14:textId="77777777">
      <w:pPr>
        <w:pStyle w:val="Compact"/>
        <w:numPr>
          <w:ilvl w:val="0"/>
          <w:numId w:val="2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Standard 1: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EE044A" w14:paraId="5E4E4EA7" w14:textId="77777777">
      <w:pPr>
        <w:pStyle w:val="Compact"/>
        <w:numPr>
          <w:ilvl w:val="0"/>
          <w:numId w:val="2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Standard 2:</w:t>
      </w:r>
      <w:r w:rsidRPr="683BD479">
        <w:rPr>
          <w:rFonts w:asciiTheme="majorHAnsi" w:hAnsiTheme="majorHAnsi" w:eastAsiaTheme="majorEastAsia" w:cstheme="majorBidi"/>
        </w:rPr>
        <w:t xml:space="preserve"> [Requirements]</w:t>
      </w:r>
    </w:p>
    <w:p w:rsidR="00B47677" w:rsidP="683BD479" w:rsidRDefault="00000000" w14:paraId="1299C43A" w14:textId="77777777">
      <w:pPr>
        <w:rPr>
          <w:rFonts w:asciiTheme="majorHAnsi" w:hAnsiTheme="majorHAnsi" w:eastAsiaTheme="majorEastAsia" w:cstheme="majorBidi"/>
        </w:rPr>
      </w:pPr>
      <w:r>
        <w:pict w14:anchorId="79154817">
          <v:rect id="_x0000_i1032" style="width:0;height:1.5pt" o:hr="t" o:hrstd="t" o:hralign="center"/>
        </w:pict>
      </w:r>
    </w:p>
    <w:p w:rsidR="00B47677" w:rsidP="683BD479" w:rsidRDefault="00EE044A" w14:paraId="6CEAF487" w14:textId="77777777">
      <w:pPr>
        <w:pStyle w:val="Heading2"/>
      </w:pPr>
      <w:bookmarkStart w:name="_Toc886650516" w:id="197"/>
      <w:bookmarkStart w:name="non-functional-requirements" w:id="198"/>
      <w:bookmarkEnd w:id="174"/>
      <w:bookmarkEnd w:id="192"/>
      <w:bookmarkEnd w:id="196"/>
      <w:r w:rsidRPr="683BD479">
        <w:t>9. Non-Functional Requirements</w:t>
      </w:r>
      <w:bookmarkEnd w:id="197"/>
    </w:p>
    <w:p w:rsidR="00B47677" w:rsidP="683BD479" w:rsidRDefault="00EE044A" w14:paraId="29B2776B" w14:textId="77777777">
      <w:pPr>
        <w:pStyle w:val="Heading3"/>
      </w:pPr>
      <w:bookmarkStart w:name="_Toc168135267" w:id="199"/>
      <w:bookmarkStart w:name="performance-requirements-1" w:id="200"/>
      <w:r w:rsidRPr="683BD479">
        <w:t>9.1 Performance Requirements</w:t>
      </w:r>
      <w:bookmarkEnd w:id="199"/>
    </w:p>
    <w:p w:rsidR="00B47677" w:rsidP="683BD479" w:rsidRDefault="00EE044A" w14:paraId="575EF8AA" w14:textId="77777777">
      <w:pPr>
        <w:pStyle w:val="Heading4"/>
      </w:pPr>
      <w:bookmarkStart w:name="_Toc1317471179" w:id="201"/>
      <w:bookmarkStart w:name="response-time" w:id="202"/>
      <w:r w:rsidRPr="683BD479">
        <w:t>Response Time</w:t>
      </w:r>
      <w:bookmarkEnd w:id="201"/>
    </w:p>
    <w:p w:rsidR="00B47677" w:rsidP="683BD479" w:rsidRDefault="00EE044A" w14:paraId="443BC552" w14:textId="77777777">
      <w:pPr>
        <w:pStyle w:val="Compact"/>
        <w:numPr>
          <w:ilvl w:val="0"/>
          <w:numId w:val="2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Target:</w:t>
      </w:r>
      <w:r w:rsidRPr="683BD479">
        <w:rPr>
          <w:rFonts w:asciiTheme="majorHAnsi" w:hAnsiTheme="majorHAnsi" w:eastAsiaTheme="majorEastAsia" w:cstheme="majorBidi"/>
        </w:rPr>
        <w:t xml:space="preserve"> [Time requirement]</w:t>
      </w:r>
    </w:p>
    <w:p w:rsidR="00B47677" w:rsidP="683BD479" w:rsidRDefault="00EE044A" w14:paraId="3EC73690" w14:textId="77777777">
      <w:pPr>
        <w:pStyle w:val="Compact"/>
        <w:numPr>
          <w:ilvl w:val="0"/>
          <w:numId w:val="2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Measurement:</w:t>
      </w:r>
      <w:r w:rsidRPr="683BD479">
        <w:rPr>
          <w:rFonts w:asciiTheme="majorHAnsi" w:hAnsiTheme="majorHAnsi" w:eastAsiaTheme="majorEastAsia" w:cstheme="majorBidi"/>
        </w:rPr>
        <w:t xml:space="preserve"> [How to measure]</w:t>
      </w:r>
    </w:p>
    <w:p w:rsidR="00B47677" w:rsidP="683BD479" w:rsidRDefault="00EE044A" w14:paraId="47F3EDDD" w14:textId="77777777">
      <w:pPr>
        <w:pStyle w:val="Heading4"/>
      </w:pPr>
      <w:bookmarkStart w:name="_Toc2065901979" w:id="203"/>
      <w:bookmarkStart w:name="throughput" w:id="204"/>
      <w:bookmarkEnd w:id="202"/>
      <w:r w:rsidRPr="683BD479">
        <w:t>Throughput</w:t>
      </w:r>
      <w:bookmarkEnd w:id="203"/>
    </w:p>
    <w:p w:rsidR="00B47677" w:rsidP="683BD479" w:rsidRDefault="00EE044A" w14:paraId="142BCEE2" w14:textId="77777777">
      <w:pPr>
        <w:pStyle w:val="Compact"/>
        <w:numPr>
          <w:ilvl w:val="0"/>
          <w:numId w:val="2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Target:</w:t>
      </w:r>
      <w:r w:rsidRPr="683BD479">
        <w:rPr>
          <w:rFonts w:asciiTheme="majorHAnsi" w:hAnsiTheme="majorHAnsi" w:eastAsiaTheme="majorEastAsia" w:cstheme="majorBidi"/>
        </w:rPr>
        <w:t xml:space="preserve"> [Throughput requirement]</w:t>
      </w:r>
    </w:p>
    <w:p w:rsidR="00B47677" w:rsidP="683BD479" w:rsidRDefault="00EE044A" w14:paraId="31BB4D70" w14:textId="77777777">
      <w:pPr>
        <w:pStyle w:val="Compact"/>
        <w:numPr>
          <w:ilvl w:val="0"/>
          <w:numId w:val="2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Measurement:</w:t>
      </w:r>
      <w:r w:rsidRPr="683BD479">
        <w:rPr>
          <w:rFonts w:asciiTheme="majorHAnsi" w:hAnsiTheme="majorHAnsi" w:eastAsiaTheme="majorEastAsia" w:cstheme="majorBidi"/>
        </w:rPr>
        <w:t xml:space="preserve"> [How to measure]</w:t>
      </w:r>
    </w:p>
    <w:p w:rsidR="00B47677" w:rsidP="683BD479" w:rsidRDefault="00EE044A" w14:paraId="7E57CE64" w14:textId="77777777">
      <w:pPr>
        <w:pStyle w:val="Heading3"/>
      </w:pPr>
      <w:bookmarkStart w:name="_Toc521559437" w:id="205"/>
      <w:bookmarkStart w:name="security-requirements-1" w:id="206"/>
      <w:bookmarkEnd w:id="200"/>
      <w:bookmarkEnd w:id="204"/>
      <w:r w:rsidRPr="683BD479">
        <w:t>9.2 Security Requirements</w:t>
      </w:r>
      <w:bookmarkEnd w:id="205"/>
    </w:p>
    <w:p w:rsidR="00B47677" w:rsidP="683BD479" w:rsidRDefault="00EE044A" w14:paraId="192A92C8" w14:textId="77777777">
      <w:pPr>
        <w:pStyle w:val="Heading4"/>
      </w:pPr>
      <w:bookmarkStart w:name="_Toc709733308" w:id="207"/>
      <w:bookmarkStart w:name="data-security" w:id="208"/>
      <w:r w:rsidRPr="683BD479">
        <w:t>Data Security</w:t>
      </w:r>
      <w:bookmarkEnd w:id="207"/>
    </w:p>
    <w:p w:rsidR="00B47677" w:rsidP="683BD479" w:rsidRDefault="00EE044A" w14:paraId="44B89ED9" w14:textId="77777777">
      <w:pPr>
        <w:pStyle w:val="Compact"/>
        <w:numPr>
          <w:ilvl w:val="0"/>
          <w:numId w:val="2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[Security requirement 1]</w:t>
      </w:r>
    </w:p>
    <w:p w:rsidR="00B47677" w:rsidP="683BD479" w:rsidRDefault="00EE044A" w14:paraId="751240EB" w14:textId="77777777">
      <w:pPr>
        <w:pStyle w:val="Compact"/>
        <w:numPr>
          <w:ilvl w:val="0"/>
          <w:numId w:val="2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[Security requirement 2]</w:t>
      </w:r>
    </w:p>
    <w:p w:rsidR="00B47677" w:rsidP="683BD479" w:rsidRDefault="00EE044A" w14:paraId="4869E473" w14:textId="77777777">
      <w:pPr>
        <w:pStyle w:val="Heading4"/>
      </w:pPr>
      <w:bookmarkStart w:name="_Toc158720493" w:id="209"/>
      <w:bookmarkStart w:name="access-control" w:id="210"/>
      <w:bookmarkEnd w:id="208"/>
      <w:r w:rsidRPr="683BD479">
        <w:t>Access Control</w:t>
      </w:r>
      <w:bookmarkEnd w:id="209"/>
    </w:p>
    <w:p w:rsidR="00B47677" w:rsidP="683BD479" w:rsidRDefault="00EE044A" w14:paraId="03760E47" w14:textId="77777777">
      <w:pPr>
        <w:pStyle w:val="Compact"/>
        <w:numPr>
          <w:ilvl w:val="0"/>
          <w:numId w:val="3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[Access control requirement 1]</w:t>
      </w:r>
    </w:p>
    <w:p w:rsidR="00B47677" w:rsidP="683BD479" w:rsidRDefault="00EE044A" w14:paraId="2C35BE1E" w14:textId="77777777">
      <w:pPr>
        <w:pStyle w:val="Compact"/>
        <w:numPr>
          <w:ilvl w:val="0"/>
          <w:numId w:val="3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[Access control requirement 2]</w:t>
      </w:r>
    </w:p>
    <w:p w:rsidR="00B47677" w:rsidP="683BD479" w:rsidRDefault="00EE044A" w14:paraId="12719440" w14:textId="77777777">
      <w:pPr>
        <w:pStyle w:val="Heading3"/>
      </w:pPr>
      <w:bookmarkStart w:name="_Toc1430025943" w:id="211"/>
      <w:bookmarkStart w:name="scalability-requirements-1" w:id="212"/>
      <w:bookmarkEnd w:id="206"/>
      <w:bookmarkEnd w:id="210"/>
      <w:r w:rsidRPr="683BD479">
        <w:t>9.3 Scalability Requirements</w:t>
      </w:r>
      <w:bookmarkEnd w:id="211"/>
    </w:p>
    <w:p w:rsidR="00B47677" w:rsidP="683BD479" w:rsidRDefault="00EE044A" w14:paraId="44394BEA" w14:textId="77777777">
      <w:pPr>
        <w:pStyle w:val="Heading4"/>
      </w:pPr>
      <w:bookmarkStart w:name="_Toc1910059689" w:id="213"/>
      <w:bookmarkStart w:name="horizontal-scaling" w:id="214"/>
      <w:r w:rsidRPr="683BD479">
        <w:t>Horizontal Scaling</w:t>
      </w:r>
      <w:bookmarkEnd w:id="213"/>
    </w:p>
    <w:p w:rsidR="00B47677" w:rsidP="683BD479" w:rsidRDefault="00EE044A" w14:paraId="06B6918D" w14:textId="77777777">
      <w:pPr>
        <w:pStyle w:val="Compact"/>
        <w:numPr>
          <w:ilvl w:val="0"/>
          <w:numId w:val="3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[Scaling requirement 1]</w:t>
      </w:r>
    </w:p>
    <w:p w:rsidR="00B47677" w:rsidP="683BD479" w:rsidRDefault="00EE044A" w14:paraId="4B0BD1FE" w14:textId="77777777">
      <w:pPr>
        <w:pStyle w:val="Compact"/>
        <w:numPr>
          <w:ilvl w:val="0"/>
          <w:numId w:val="31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[Scaling requirement 2]</w:t>
      </w:r>
    </w:p>
    <w:p w:rsidR="00B47677" w:rsidP="683BD479" w:rsidRDefault="00EE044A" w14:paraId="7834C4F5" w14:textId="77777777">
      <w:pPr>
        <w:pStyle w:val="Heading4"/>
      </w:pPr>
      <w:bookmarkStart w:name="_Toc1063709506" w:id="215"/>
      <w:bookmarkStart w:name="vertical-scaling" w:id="216"/>
      <w:bookmarkEnd w:id="214"/>
      <w:r w:rsidRPr="683BD479">
        <w:t>Vertical Scaling</w:t>
      </w:r>
      <w:bookmarkEnd w:id="215"/>
    </w:p>
    <w:p w:rsidR="00B47677" w:rsidP="683BD479" w:rsidRDefault="00EE044A" w14:paraId="3EA43D23" w14:textId="77777777">
      <w:pPr>
        <w:pStyle w:val="Compact"/>
        <w:numPr>
          <w:ilvl w:val="0"/>
          <w:numId w:val="3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[Scaling requirement 1]</w:t>
      </w:r>
    </w:p>
    <w:p w:rsidR="00B47677" w:rsidP="683BD479" w:rsidRDefault="00EE044A" w14:paraId="045CD63F" w14:textId="77777777">
      <w:pPr>
        <w:pStyle w:val="Compact"/>
        <w:numPr>
          <w:ilvl w:val="0"/>
          <w:numId w:val="32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[Scaling requirement 2]</w:t>
      </w:r>
    </w:p>
    <w:p w:rsidR="00B47677" w:rsidP="683BD479" w:rsidRDefault="00EE044A" w14:paraId="466E9E1F" w14:textId="77777777">
      <w:pPr>
        <w:pStyle w:val="Heading3"/>
      </w:pPr>
      <w:bookmarkStart w:name="_Toc1022852367" w:id="217"/>
      <w:bookmarkStart w:name="reliability-requirements" w:id="218"/>
      <w:bookmarkEnd w:id="212"/>
      <w:bookmarkEnd w:id="216"/>
      <w:r w:rsidRPr="683BD479">
        <w:lastRenderedPageBreak/>
        <w:t>9.4 Reliability Requirements</w:t>
      </w:r>
      <w:bookmarkEnd w:id="217"/>
    </w:p>
    <w:p w:rsidR="00B47677" w:rsidP="683BD479" w:rsidRDefault="00EE044A" w14:paraId="2564FBE4" w14:textId="77777777">
      <w:pPr>
        <w:pStyle w:val="Heading4"/>
      </w:pPr>
      <w:bookmarkStart w:name="_Toc559026060" w:id="219"/>
      <w:bookmarkStart w:name="uptime" w:id="220"/>
      <w:r w:rsidRPr="683BD479">
        <w:t>Uptime</w:t>
      </w:r>
      <w:bookmarkEnd w:id="219"/>
    </w:p>
    <w:p w:rsidR="00B47677" w:rsidP="683BD479" w:rsidRDefault="00EE044A" w14:paraId="085C4AEF" w14:textId="77777777">
      <w:pPr>
        <w:pStyle w:val="Compact"/>
        <w:numPr>
          <w:ilvl w:val="0"/>
          <w:numId w:val="3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Target:</w:t>
      </w:r>
      <w:r w:rsidRPr="683BD479">
        <w:rPr>
          <w:rFonts w:asciiTheme="majorHAnsi" w:hAnsiTheme="majorHAnsi" w:eastAsiaTheme="majorEastAsia" w:cstheme="majorBidi"/>
        </w:rPr>
        <w:t xml:space="preserve"> [Uptime percentage]</w:t>
      </w:r>
    </w:p>
    <w:p w:rsidR="00B47677" w:rsidP="683BD479" w:rsidRDefault="00EE044A" w14:paraId="1EE966A1" w14:textId="77777777">
      <w:pPr>
        <w:pStyle w:val="Compact"/>
        <w:numPr>
          <w:ilvl w:val="0"/>
          <w:numId w:val="33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Measurement:</w:t>
      </w:r>
      <w:r w:rsidRPr="683BD479">
        <w:rPr>
          <w:rFonts w:asciiTheme="majorHAnsi" w:hAnsiTheme="majorHAnsi" w:eastAsiaTheme="majorEastAsia" w:cstheme="majorBidi"/>
        </w:rPr>
        <w:t xml:space="preserve"> [How to measure]</w:t>
      </w:r>
    </w:p>
    <w:p w:rsidR="00B47677" w:rsidP="683BD479" w:rsidRDefault="00EE044A" w14:paraId="67C6475D" w14:textId="77777777">
      <w:pPr>
        <w:pStyle w:val="Heading4"/>
      </w:pPr>
      <w:bookmarkStart w:name="_Toc443160789" w:id="221"/>
      <w:bookmarkStart w:name="error-handling" w:id="222"/>
      <w:bookmarkEnd w:id="220"/>
      <w:r w:rsidRPr="683BD479">
        <w:t>Error Handling</w:t>
      </w:r>
      <w:bookmarkEnd w:id="221"/>
    </w:p>
    <w:p w:rsidR="00B47677" w:rsidP="683BD479" w:rsidRDefault="00EE044A" w14:paraId="4983E4AA" w14:textId="77777777">
      <w:pPr>
        <w:pStyle w:val="Compact"/>
        <w:numPr>
          <w:ilvl w:val="0"/>
          <w:numId w:val="3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[Error handling requirement 1]</w:t>
      </w:r>
    </w:p>
    <w:p w:rsidR="00B47677" w:rsidP="683BD479" w:rsidRDefault="00EE044A" w14:paraId="6996DBC5" w14:textId="77777777">
      <w:pPr>
        <w:pStyle w:val="Compact"/>
        <w:numPr>
          <w:ilvl w:val="0"/>
          <w:numId w:val="34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[Error handling requirement 2]</w:t>
      </w:r>
    </w:p>
    <w:p w:rsidR="00B47677" w:rsidP="683BD479" w:rsidRDefault="00EE044A" w14:paraId="5B9F245E" w14:textId="77777777">
      <w:pPr>
        <w:pStyle w:val="Heading3"/>
      </w:pPr>
      <w:bookmarkStart w:name="_Toc2141802538" w:id="223"/>
      <w:bookmarkStart w:name="maintainability-requirements" w:id="224"/>
      <w:bookmarkEnd w:id="218"/>
      <w:bookmarkEnd w:id="222"/>
      <w:r w:rsidRPr="683BD479">
        <w:t>9.5 Maintainability Requirements</w:t>
      </w:r>
      <w:bookmarkEnd w:id="223"/>
    </w:p>
    <w:p w:rsidR="00B47677" w:rsidP="683BD479" w:rsidRDefault="00EE044A" w14:paraId="5816CA2D" w14:textId="77777777">
      <w:pPr>
        <w:pStyle w:val="Heading4"/>
      </w:pPr>
      <w:bookmarkStart w:name="_Toc2109828726" w:id="225"/>
      <w:bookmarkStart w:name="code-quality" w:id="226"/>
      <w:r w:rsidRPr="683BD479">
        <w:t>Code Quality</w:t>
      </w:r>
      <w:bookmarkEnd w:id="225"/>
    </w:p>
    <w:p w:rsidR="00B47677" w:rsidP="683BD479" w:rsidRDefault="00EE044A" w14:paraId="174006A5" w14:textId="77777777">
      <w:pPr>
        <w:pStyle w:val="Compact"/>
        <w:numPr>
          <w:ilvl w:val="0"/>
          <w:numId w:val="3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[Code quality requirement 1]</w:t>
      </w:r>
    </w:p>
    <w:p w:rsidR="00B47677" w:rsidP="683BD479" w:rsidRDefault="00EE044A" w14:paraId="485B37AF" w14:textId="77777777">
      <w:pPr>
        <w:pStyle w:val="Compact"/>
        <w:numPr>
          <w:ilvl w:val="0"/>
          <w:numId w:val="35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[Code quality requirement 2]</w:t>
      </w:r>
    </w:p>
    <w:p w:rsidR="00B47677" w:rsidP="683BD479" w:rsidRDefault="00EE044A" w14:paraId="3829360E" w14:textId="77777777">
      <w:pPr>
        <w:pStyle w:val="Heading4"/>
      </w:pPr>
      <w:bookmarkStart w:name="_Toc422005050" w:id="227"/>
      <w:bookmarkStart w:name="documentation" w:id="228"/>
      <w:bookmarkEnd w:id="226"/>
      <w:r w:rsidRPr="683BD479">
        <w:t>Documentation</w:t>
      </w:r>
      <w:bookmarkEnd w:id="227"/>
    </w:p>
    <w:p w:rsidR="00B47677" w:rsidP="683BD479" w:rsidRDefault="00EE044A" w14:paraId="1DB1F257" w14:textId="77777777">
      <w:pPr>
        <w:pStyle w:val="Compact"/>
        <w:numPr>
          <w:ilvl w:val="0"/>
          <w:numId w:val="3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[Documentation requirement 1]</w:t>
      </w:r>
    </w:p>
    <w:p w:rsidR="00B47677" w:rsidP="683BD479" w:rsidRDefault="00EE044A" w14:paraId="676B7792" w14:textId="77777777">
      <w:pPr>
        <w:pStyle w:val="Compact"/>
        <w:numPr>
          <w:ilvl w:val="0"/>
          <w:numId w:val="36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[Documentation requirement 2]</w:t>
      </w:r>
    </w:p>
    <w:p w:rsidR="00B47677" w:rsidP="683BD479" w:rsidRDefault="00000000" w14:paraId="4DDBEF00" w14:textId="77777777">
      <w:pPr>
        <w:rPr>
          <w:rFonts w:asciiTheme="majorHAnsi" w:hAnsiTheme="majorHAnsi" w:eastAsiaTheme="majorEastAsia" w:cstheme="majorBidi"/>
        </w:rPr>
      </w:pPr>
      <w:r>
        <w:pict w14:anchorId="6916D5EA">
          <v:rect id="_x0000_i1033" style="width:0;height:1.5pt" o:hr="t" o:hrstd="t" o:hralign="center"/>
        </w:pict>
      </w:r>
    </w:p>
    <w:p w:rsidR="00B47677" w:rsidP="683BD479" w:rsidRDefault="00EE044A" w14:paraId="65A2827D" w14:textId="77777777">
      <w:pPr>
        <w:pStyle w:val="Heading2"/>
      </w:pPr>
      <w:bookmarkStart w:name="_Toc1188004320" w:id="229"/>
      <w:bookmarkStart w:name="acceptance-criteria-1" w:id="230"/>
      <w:bookmarkEnd w:id="198"/>
      <w:bookmarkEnd w:id="224"/>
      <w:bookmarkEnd w:id="228"/>
      <w:r w:rsidRPr="683BD479">
        <w:t>10. Acceptance Criteria</w:t>
      </w:r>
      <w:bookmarkEnd w:id="229"/>
    </w:p>
    <w:p w:rsidR="00B47677" w:rsidP="683BD479" w:rsidRDefault="00EE044A" w14:paraId="2949394E" w14:textId="77777777">
      <w:pPr>
        <w:pStyle w:val="Heading3"/>
      </w:pPr>
      <w:bookmarkStart w:name="_Toc519104712" w:id="231"/>
      <w:bookmarkStart w:name="feature-acceptance-criteria" w:id="232"/>
      <w:r w:rsidRPr="683BD479">
        <w:t>10.1 Feature Acceptance Criteria</w:t>
      </w:r>
      <w:bookmarkEnd w:id="231"/>
    </w:p>
    <w:p w:rsidR="00B47677" w:rsidP="683BD479" w:rsidRDefault="00EE044A" w14:paraId="4310203A" w14:textId="77777777">
      <w:pPr>
        <w:pStyle w:val="Heading4"/>
      </w:pPr>
      <w:bookmarkStart w:name="_Toc1329629455" w:id="233"/>
      <w:bookmarkStart w:name="feature-1-feature-name-1" w:id="234"/>
      <w:r w:rsidRPr="683BD479">
        <w:t>Feature 1: [Feature Name]</w:t>
      </w:r>
      <w:bookmarkEnd w:id="233"/>
    </w:p>
    <w:p w:rsidR="00B47677" w:rsidP="683BD479" w:rsidRDefault="00EE044A" w14:paraId="01A227C6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Acceptance Criteria: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1 -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2 -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3</w:t>
      </w:r>
    </w:p>
    <w:p w:rsidR="00B47677" w:rsidP="683BD479" w:rsidRDefault="00EE044A" w14:paraId="228CE99A" w14:textId="77777777">
      <w:pPr>
        <w:pStyle w:val="BodyText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Test Scenarios:</w:t>
      </w:r>
      <w:r w:rsidRPr="683BD479">
        <w:rPr>
          <w:rFonts w:asciiTheme="majorHAnsi" w:hAnsiTheme="majorHAnsi" w:eastAsiaTheme="majorEastAsia" w:cstheme="majorBidi"/>
        </w:rPr>
        <w:t xml:space="preserve"> - Scenario 1 - Scenario 2</w:t>
      </w:r>
    </w:p>
    <w:p w:rsidR="00B47677" w:rsidP="683BD479" w:rsidRDefault="00EE044A" w14:paraId="446A50A9" w14:textId="77777777">
      <w:pPr>
        <w:pStyle w:val="Heading4"/>
      </w:pPr>
      <w:bookmarkStart w:name="_Toc1310547462" w:id="235"/>
      <w:bookmarkStart w:name="feature-2-feature-name-1" w:id="236"/>
      <w:bookmarkEnd w:id="234"/>
      <w:r w:rsidRPr="683BD479">
        <w:t>Feature 2: [Feature Name]</w:t>
      </w:r>
      <w:bookmarkEnd w:id="235"/>
    </w:p>
    <w:p w:rsidR="00B47677" w:rsidP="683BD479" w:rsidRDefault="00EE044A" w14:paraId="69CCA3FD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  <w:b/>
          <w:bCs/>
        </w:rPr>
        <w:t>Acceptance Criteria:</w:t>
      </w:r>
      <w:r w:rsidRPr="683BD479">
        <w:rPr>
          <w:rFonts w:asciiTheme="majorHAnsi" w:hAnsiTheme="majorHAnsi" w:eastAsiaTheme="majorEastAsia" w:cstheme="majorBidi"/>
        </w:rPr>
        <w:t xml:space="preserve">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1 -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2 - </w:t>
      </w:r>
      <w:proofErr w:type="gramStart"/>
      <w:r w:rsidRPr="683BD479">
        <w:rPr>
          <w:rFonts w:asciiTheme="majorHAnsi" w:hAnsiTheme="majorHAnsi" w:eastAsiaTheme="majorEastAsia" w:cstheme="majorBidi"/>
        </w:rPr>
        <w:t>[ ]</w:t>
      </w:r>
      <w:proofErr w:type="gramEnd"/>
      <w:r w:rsidRPr="683BD479">
        <w:rPr>
          <w:rFonts w:asciiTheme="majorHAnsi" w:hAnsiTheme="majorHAnsi" w:eastAsiaTheme="majorEastAsia" w:cstheme="majorBidi"/>
        </w:rPr>
        <w:t xml:space="preserve"> Criterion 3</w:t>
      </w:r>
    </w:p>
    <w:p w:rsidR="00B47677" w:rsidP="683BD479" w:rsidRDefault="00EE044A" w14:paraId="7BA3BC66" w14:textId="77777777">
      <w:pPr>
        <w:pStyle w:val="Heading3"/>
      </w:pPr>
      <w:bookmarkStart w:name="_Toc538641179" w:id="237"/>
      <w:bookmarkStart w:name="user-story-acceptance-criteria" w:id="238"/>
      <w:bookmarkEnd w:id="232"/>
      <w:bookmarkEnd w:id="236"/>
      <w:r w:rsidRPr="683BD479">
        <w:t>10.2 User Story Acceptance Criteria</w:t>
      </w:r>
      <w:bookmarkEnd w:id="237"/>
    </w:p>
    <w:p w:rsidR="00B47677" w:rsidP="683BD479" w:rsidRDefault="00EE044A" w14:paraId="0EB44E77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[Detailed acceptance criteria for each user story]</w:t>
      </w:r>
    </w:p>
    <w:p w:rsidR="00B47677" w:rsidP="683BD479" w:rsidRDefault="00EE044A" w14:paraId="103D2CE5" w14:textId="77777777">
      <w:pPr>
        <w:pStyle w:val="Heading3"/>
      </w:pPr>
      <w:bookmarkStart w:name="_Toc99650113" w:id="239"/>
      <w:bookmarkStart w:name="system-acceptance-criteria" w:id="240"/>
      <w:bookmarkEnd w:id="238"/>
      <w:r w:rsidRPr="683BD479">
        <w:t>10.3 System Acceptance Criteria</w:t>
      </w:r>
      <w:bookmarkEnd w:id="239"/>
    </w:p>
    <w:p w:rsidR="00B47677" w:rsidP="683BD479" w:rsidRDefault="00EE044A" w14:paraId="592468A6" w14:textId="77777777">
      <w:pPr>
        <w:pStyle w:val="Heading4"/>
      </w:pPr>
      <w:bookmarkStart w:name="_Toc1497850915" w:id="241"/>
      <w:bookmarkStart w:name="system-level-criteria" w:id="242"/>
      <w:r w:rsidRPr="683BD479">
        <w:t>System-Level Criteria</w:t>
      </w:r>
      <w:bookmarkEnd w:id="241"/>
    </w:p>
    <w:p w:rsidR="00B47677" w:rsidP="683BD479" w:rsidRDefault="00EE044A" w14:paraId="07E1B7A8" w14:textId="77777777">
      <w:pPr>
        <w:pStyle w:val="Compact"/>
        <w:numPr>
          <w:ilvl w:val="0"/>
          <w:numId w:val="3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Criterion 1</w:t>
      </w:r>
    </w:p>
    <w:p w:rsidR="00B47677" w:rsidP="683BD479" w:rsidRDefault="00EE044A" w14:paraId="2FA90657" w14:textId="77777777">
      <w:pPr>
        <w:pStyle w:val="Compact"/>
        <w:numPr>
          <w:ilvl w:val="0"/>
          <w:numId w:val="3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Criterion 2</w:t>
      </w:r>
    </w:p>
    <w:p w:rsidR="00B47677" w:rsidP="683BD479" w:rsidRDefault="00EE044A" w14:paraId="5CF96F41" w14:textId="77777777">
      <w:pPr>
        <w:pStyle w:val="Compact"/>
        <w:numPr>
          <w:ilvl w:val="0"/>
          <w:numId w:val="37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Criterion 3</w:t>
      </w:r>
    </w:p>
    <w:p w:rsidR="00B47677" w:rsidP="683BD479" w:rsidRDefault="00EE044A" w14:paraId="3D7DF795" w14:textId="77777777">
      <w:pPr>
        <w:pStyle w:val="Heading3"/>
      </w:pPr>
      <w:bookmarkStart w:name="_Toc188019321" w:id="243"/>
      <w:bookmarkStart w:name="quality-gates" w:id="244"/>
      <w:bookmarkEnd w:id="240"/>
      <w:bookmarkEnd w:id="242"/>
      <w:r w:rsidRPr="683BD479">
        <w:lastRenderedPageBreak/>
        <w:t>10.4 Quality Gates</w:t>
      </w:r>
      <w:bookmarkEnd w:id="243"/>
    </w:p>
    <w:p w:rsidR="00B47677" w:rsidP="683BD479" w:rsidRDefault="00EE044A" w14:paraId="145C4A81" w14:textId="77777777">
      <w:pPr>
        <w:pStyle w:val="Heading4"/>
      </w:pPr>
      <w:bookmarkStart w:name="_Toc1414516295" w:id="245"/>
      <w:bookmarkStart w:name="definition-of-done" w:id="246"/>
      <w:r w:rsidRPr="683BD479">
        <w:t>Definition of Done</w:t>
      </w:r>
      <w:bookmarkEnd w:id="245"/>
    </w:p>
    <w:p w:rsidR="00B47677" w:rsidP="683BD479" w:rsidRDefault="00EE044A" w14:paraId="357621AE" w14:textId="77777777">
      <w:pPr>
        <w:pStyle w:val="Compact"/>
        <w:numPr>
          <w:ilvl w:val="0"/>
          <w:numId w:val="3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All acceptance criteria met</w:t>
      </w:r>
    </w:p>
    <w:p w:rsidR="00B47677" w:rsidP="683BD479" w:rsidRDefault="00EE044A" w14:paraId="73883A34" w14:textId="77777777">
      <w:pPr>
        <w:pStyle w:val="Compact"/>
        <w:numPr>
          <w:ilvl w:val="0"/>
          <w:numId w:val="3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Code reviewed and approved</w:t>
      </w:r>
    </w:p>
    <w:p w:rsidR="00B47677" w:rsidP="683BD479" w:rsidRDefault="00EE044A" w14:paraId="4AE08CEC" w14:textId="77777777">
      <w:pPr>
        <w:pStyle w:val="Compact"/>
        <w:numPr>
          <w:ilvl w:val="0"/>
          <w:numId w:val="3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Tests passing</w:t>
      </w:r>
    </w:p>
    <w:p w:rsidR="00B47677" w:rsidP="683BD479" w:rsidRDefault="00EE044A" w14:paraId="3189326A" w14:textId="77777777">
      <w:pPr>
        <w:pStyle w:val="Compact"/>
        <w:numPr>
          <w:ilvl w:val="0"/>
          <w:numId w:val="3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Documentation updated</w:t>
      </w:r>
    </w:p>
    <w:p w:rsidR="00B47677" w:rsidP="683BD479" w:rsidRDefault="00EE044A" w14:paraId="7262E8FE" w14:textId="77777777">
      <w:pPr>
        <w:pStyle w:val="Compact"/>
        <w:numPr>
          <w:ilvl w:val="0"/>
          <w:numId w:val="38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☐ Deployed to staging</w:t>
      </w:r>
    </w:p>
    <w:p w:rsidR="00B47677" w:rsidP="683BD479" w:rsidRDefault="00000000" w14:paraId="3461D779" w14:textId="77777777">
      <w:pPr>
        <w:rPr>
          <w:rFonts w:asciiTheme="majorHAnsi" w:hAnsiTheme="majorHAnsi" w:eastAsiaTheme="majorEastAsia" w:cstheme="majorBidi"/>
        </w:rPr>
      </w:pPr>
      <w:r>
        <w:pict w14:anchorId="187CE2CA">
          <v:rect id="_x0000_i1034" style="width:0;height:1.5pt" o:hr="t" o:hrstd="t" o:hralign="center"/>
        </w:pict>
      </w:r>
    </w:p>
    <w:p w:rsidR="00B47677" w:rsidP="683BD479" w:rsidRDefault="00EE044A" w14:paraId="46551565" w14:textId="77777777">
      <w:pPr>
        <w:pStyle w:val="Heading2"/>
      </w:pPr>
      <w:bookmarkStart w:name="_Toc780995667" w:id="247"/>
      <w:bookmarkStart w:name="diagrams-and-visualizations" w:id="248"/>
      <w:bookmarkEnd w:id="230"/>
      <w:bookmarkEnd w:id="244"/>
      <w:bookmarkEnd w:id="246"/>
      <w:r w:rsidRPr="683BD479">
        <w:t>11. Diagrams and Visualizations</w:t>
      </w:r>
      <w:bookmarkEnd w:id="247"/>
    </w:p>
    <w:p w:rsidR="00B47677" w:rsidP="683BD479" w:rsidRDefault="00EE044A" w14:paraId="6B81C700" w14:textId="77777777">
      <w:pPr>
        <w:pStyle w:val="Heading3"/>
      </w:pPr>
      <w:bookmarkStart w:name="_Toc568588324" w:id="249"/>
      <w:bookmarkStart w:name="user-journey-flow" w:id="250"/>
      <w:r w:rsidRPr="683BD479">
        <w:t>11.1 User Journey Flow</w:t>
      </w:r>
      <w:bookmarkEnd w:id="249"/>
    </w:p>
    <w:p w:rsidR="00B47677" w:rsidP="683BD479" w:rsidRDefault="00EE044A" w14:paraId="1CFEE3C5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user journey diagram here]</w:t>
      </w:r>
    </w:p>
    <w:p w:rsidR="00B47677" w:rsidP="683BD479" w:rsidRDefault="00EE044A" w14:paraId="1054E799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1: User Journey Flow</w:t>
      </w:r>
    </w:p>
    <w:p w:rsidR="00B47677" w:rsidP="683BD479" w:rsidRDefault="00EE044A" w14:paraId="7D97BBD8" w14:textId="77777777">
      <w:pPr>
        <w:pStyle w:val="Heading3"/>
      </w:pPr>
      <w:bookmarkStart w:name="_Toc1484900225" w:id="251"/>
      <w:bookmarkStart w:name="system-architecture-flow" w:id="252"/>
      <w:bookmarkEnd w:id="250"/>
      <w:r w:rsidRPr="683BD479">
        <w:t>11.2 System Architecture Flow</w:t>
      </w:r>
      <w:bookmarkEnd w:id="251"/>
    </w:p>
    <w:p w:rsidR="00B47677" w:rsidP="683BD479" w:rsidRDefault="00EE044A" w14:paraId="2EABF6AE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system architecture diagram here]</w:t>
      </w:r>
    </w:p>
    <w:p w:rsidR="00B47677" w:rsidP="683BD479" w:rsidRDefault="00EE044A" w14:paraId="11BDF542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2: System Architecture Flow</w:t>
      </w:r>
    </w:p>
    <w:p w:rsidR="00B47677" w:rsidP="683BD479" w:rsidRDefault="00EE044A" w14:paraId="05ACA59B" w14:textId="77777777">
      <w:pPr>
        <w:pStyle w:val="Heading3"/>
      </w:pPr>
      <w:bookmarkStart w:name="_Toc362725173" w:id="253"/>
      <w:bookmarkStart w:name="business-process-flow" w:id="254"/>
      <w:bookmarkEnd w:id="252"/>
      <w:r w:rsidRPr="683BD479">
        <w:t>11.3 Business Process Flow</w:t>
      </w:r>
      <w:bookmarkEnd w:id="253"/>
    </w:p>
    <w:p w:rsidR="00B47677" w:rsidP="683BD479" w:rsidRDefault="00EE044A" w14:paraId="6AACEC5B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business process diagram here]</w:t>
      </w:r>
    </w:p>
    <w:p w:rsidR="00B47677" w:rsidP="683BD479" w:rsidRDefault="00EE044A" w14:paraId="34927E55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3: Business Process Flow</w:t>
      </w:r>
    </w:p>
    <w:p w:rsidR="00B47677" w:rsidP="683BD479" w:rsidRDefault="00EE044A" w14:paraId="59CD7498" w14:textId="77777777">
      <w:pPr>
        <w:pStyle w:val="Heading3"/>
      </w:pPr>
      <w:bookmarkStart w:name="_Toc1054662113" w:id="255"/>
      <w:bookmarkStart w:name="data-flow-diagram" w:id="256"/>
      <w:bookmarkEnd w:id="254"/>
      <w:r w:rsidRPr="683BD479">
        <w:t>11.4 Data Flow Diagram</w:t>
      </w:r>
      <w:bookmarkEnd w:id="255"/>
    </w:p>
    <w:p w:rsidR="00B47677" w:rsidP="683BD479" w:rsidRDefault="00EE044A" w14:paraId="102635E4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data flow diagram here]</w:t>
      </w:r>
    </w:p>
    <w:p w:rsidR="00B47677" w:rsidP="683BD479" w:rsidRDefault="00EE044A" w14:paraId="1B56851A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4: Data Flow Diagram</w:t>
      </w:r>
    </w:p>
    <w:p w:rsidR="00B47677" w:rsidP="683BD479" w:rsidRDefault="00EE044A" w14:paraId="01FF0DE6" w14:textId="77777777">
      <w:pPr>
        <w:pStyle w:val="Heading3"/>
      </w:pPr>
      <w:bookmarkStart w:name="_Toc180662298" w:id="257"/>
      <w:bookmarkStart w:name="decision-tree-flow" w:id="258"/>
      <w:bookmarkEnd w:id="256"/>
      <w:r w:rsidRPr="683BD479">
        <w:t>11.5 Decision Tree Flow</w:t>
      </w:r>
      <w:bookmarkEnd w:id="257"/>
    </w:p>
    <w:p w:rsidR="00B47677" w:rsidP="683BD479" w:rsidRDefault="00EE044A" w14:paraId="3EA7D13C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decision tree diagram here]</w:t>
      </w:r>
    </w:p>
    <w:p w:rsidR="00B47677" w:rsidP="683BD479" w:rsidRDefault="00EE044A" w14:paraId="33A8502E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5: Decision Tree Flow</w:t>
      </w:r>
    </w:p>
    <w:p w:rsidR="00B47677" w:rsidP="683BD479" w:rsidRDefault="00EE044A" w14:paraId="24E72E5F" w14:textId="77777777">
      <w:pPr>
        <w:pStyle w:val="Heading3"/>
      </w:pPr>
      <w:bookmarkStart w:name="_Toc1586072289" w:id="259"/>
      <w:bookmarkStart w:name="gantt-chart-if-applicable" w:id="260"/>
      <w:bookmarkEnd w:id="258"/>
      <w:r w:rsidRPr="683BD479">
        <w:t>11.6 Gantt Chart (if applicable)</w:t>
      </w:r>
      <w:bookmarkEnd w:id="259"/>
    </w:p>
    <w:p w:rsidR="00B47677" w:rsidP="683BD479" w:rsidRDefault="00EE044A" w14:paraId="0785392B" w14:textId="77777777">
      <w:pPr>
        <w:pStyle w:val="FirstParagraph"/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[Insert Gantt chart here]</w:t>
      </w:r>
    </w:p>
    <w:p w:rsidR="00B47677" w:rsidP="683BD479" w:rsidRDefault="00EE044A" w14:paraId="1FBE4194" w14:textId="77777777">
      <w:pPr>
        <w:pStyle w:val="BodyText"/>
        <w:rPr>
          <w:rFonts w:asciiTheme="majorHAnsi" w:hAnsiTheme="majorHAnsi" w:eastAsiaTheme="majorEastAsia" w:cstheme="majorBidi"/>
          <w:b/>
          <w:bCs/>
        </w:rPr>
      </w:pPr>
      <w:r w:rsidRPr="683BD479">
        <w:rPr>
          <w:rFonts w:asciiTheme="majorHAnsi" w:hAnsiTheme="majorHAnsi" w:eastAsiaTheme="majorEastAsia" w:cstheme="majorBidi"/>
          <w:b/>
          <w:bCs/>
        </w:rPr>
        <w:t>Figure 6: Project Timeline</w:t>
      </w:r>
    </w:p>
    <w:p w:rsidR="00B47677" w:rsidP="683BD479" w:rsidRDefault="00000000" w14:paraId="3CF2D8B6" w14:textId="77777777">
      <w:pPr>
        <w:rPr>
          <w:rFonts w:asciiTheme="majorHAnsi" w:hAnsiTheme="majorHAnsi" w:eastAsiaTheme="majorEastAsia" w:cstheme="majorBidi"/>
        </w:rPr>
      </w:pPr>
      <w:r>
        <w:lastRenderedPageBreak/>
        <w:pict w14:anchorId="761BA6A8">
          <v:rect id="_x0000_i1035" style="width:0;height:1.5pt" o:hr="t" o:hrstd="t" o:hralign="center"/>
        </w:pict>
      </w:r>
    </w:p>
    <w:p w:rsidR="00B47677" w:rsidP="683BD479" w:rsidRDefault="00EE044A" w14:paraId="269CDB35" w14:textId="77777777">
      <w:pPr>
        <w:pStyle w:val="Heading2"/>
      </w:pPr>
      <w:bookmarkStart w:name="_Toc525815262" w:id="261"/>
      <w:bookmarkStart w:name="appendices" w:id="262"/>
      <w:bookmarkEnd w:id="248"/>
      <w:bookmarkEnd w:id="260"/>
      <w:r w:rsidRPr="683BD479">
        <w:t>12. Appendices</w:t>
      </w:r>
      <w:bookmarkEnd w:id="261"/>
    </w:p>
    <w:p w:rsidR="00B47677" w:rsidP="683BD479" w:rsidRDefault="00EE044A" w14:paraId="3F2B50D3" w14:textId="2D34E148">
      <w:pPr>
        <w:pStyle w:val="Heading3"/>
      </w:pPr>
      <w:bookmarkStart w:name="_Toc1814435103" w:id="263"/>
      <w:bookmarkStart w:name="glossary" w:id="264"/>
      <w:r w:rsidRPr="683BD479">
        <w:t>12.1 Glossary</w:t>
      </w:r>
      <w:bookmarkEnd w:id="263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7604"/>
      </w:tblGrid>
      <w:tr w:rsidR="683BD479" w:rsidTr="683BD479" w14:paraId="4902815E" w14:textId="77777777">
        <w:trPr>
          <w:trHeight w:val="300"/>
        </w:trPr>
        <w:tc>
          <w:tcPr>
            <w:tcW w:w="1872" w:type="dxa"/>
            <w:shd w:val="clear" w:color="auto" w:fill="D9D9D9" w:themeFill="background1" w:themeFillShade="D9"/>
          </w:tcPr>
          <w:p w:rsidR="2401D7F8" w:rsidP="683BD479" w:rsidRDefault="2401D7F8" w14:paraId="6EBFDBD4" w14:textId="12107346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Term</w:t>
            </w:r>
          </w:p>
        </w:tc>
        <w:tc>
          <w:tcPr>
            <w:tcW w:w="7604" w:type="dxa"/>
            <w:shd w:val="clear" w:color="auto" w:fill="D9D9D9" w:themeFill="background1" w:themeFillShade="D9"/>
          </w:tcPr>
          <w:p w:rsidR="2401D7F8" w:rsidP="683BD479" w:rsidRDefault="2401D7F8" w14:paraId="1A399603" w14:textId="1AC90AE8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Definition</w:t>
            </w:r>
          </w:p>
        </w:tc>
      </w:tr>
      <w:tr w:rsidR="683BD479" w:rsidTr="683BD479" w14:paraId="09DD3063" w14:textId="77777777">
        <w:trPr>
          <w:trHeight w:val="300"/>
        </w:trPr>
        <w:tc>
          <w:tcPr>
            <w:tcW w:w="1872" w:type="dxa"/>
          </w:tcPr>
          <w:p w:rsidR="2401D7F8" w:rsidP="683BD479" w:rsidRDefault="2401D7F8" w14:paraId="6007FE7E" w14:textId="5E5DB426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Term 1</w:t>
            </w:r>
          </w:p>
        </w:tc>
        <w:tc>
          <w:tcPr>
            <w:tcW w:w="7604" w:type="dxa"/>
          </w:tcPr>
          <w:p w:rsidR="2401D7F8" w:rsidP="683BD479" w:rsidRDefault="2401D7F8" w14:paraId="6F0C2E89" w14:textId="579BCA73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Definition 1</w:t>
            </w:r>
          </w:p>
        </w:tc>
      </w:tr>
      <w:tr w:rsidR="683BD479" w:rsidTr="683BD479" w14:paraId="7C8B2A5B" w14:textId="77777777">
        <w:trPr>
          <w:trHeight w:val="300"/>
        </w:trPr>
        <w:tc>
          <w:tcPr>
            <w:tcW w:w="1872" w:type="dxa"/>
          </w:tcPr>
          <w:p w:rsidR="2401D7F8" w:rsidP="683BD479" w:rsidRDefault="2401D7F8" w14:paraId="6BC53097" w14:textId="58A18DF0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Term 2</w:t>
            </w:r>
          </w:p>
        </w:tc>
        <w:tc>
          <w:tcPr>
            <w:tcW w:w="7604" w:type="dxa"/>
          </w:tcPr>
          <w:p w:rsidR="2401D7F8" w:rsidP="683BD479" w:rsidRDefault="2401D7F8" w14:paraId="1FC32CB6" w14:textId="54F5AE99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Definition 2</w:t>
            </w:r>
          </w:p>
        </w:tc>
      </w:tr>
      <w:tr w:rsidR="683BD479" w:rsidTr="683BD479" w14:paraId="359EDC79" w14:textId="77777777">
        <w:trPr>
          <w:trHeight w:val="300"/>
        </w:trPr>
        <w:tc>
          <w:tcPr>
            <w:tcW w:w="1872" w:type="dxa"/>
          </w:tcPr>
          <w:p w:rsidR="2401D7F8" w:rsidP="683BD479" w:rsidRDefault="2401D7F8" w14:paraId="3FC25631" w14:textId="5BB3C958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Term 3</w:t>
            </w:r>
          </w:p>
        </w:tc>
        <w:tc>
          <w:tcPr>
            <w:tcW w:w="7604" w:type="dxa"/>
          </w:tcPr>
          <w:p w:rsidR="2401D7F8" w:rsidP="683BD479" w:rsidRDefault="2401D7F8" w14:paraId="54AE6B74" w14:textId="182C30AC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Definition 3</w:t>
            </w:r>
          </w:p>
        </w:tc>
      </w:tr>
    </w:tbl>
    <w:p w:rsidR="00B47677" w:rsidP="683BD479" w:rsidRDefault="00B47677" w14:paraId="53D796B5" w14:textId="0CD2BF1F">
      <w:pPr>
        <w:pStyle w:val="BodyText"/>
      </w:pPr>
    </w:p>
    <w:p w:rsidR="00B47677" w:rsidP="683BD479" w:rsidRDefault="00EE044A" w14:paraId="5AB99474" w14:textId="1F2A7939">
      <w:pPr>
        <w:pStyle w:val="Heading3"/>
      </w:pPr>
      <w:bookmarkStart w:name="_Toc237492149" w:id="265"/>
      <w:bookmarkStart w:name="abbreviations" w:id="266"/>
      <w:bookmarkEnd w:id="264"/>
      <w:r w:rsidRPr="683BD479">
        <w:t>12.2 Abbreviations</w:t>
      </w:r>
      <w:bookmarkEnd w:id="265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7604"/>
      </w:tblGrid>
      <w:tr w:rsidR="683BD479" w:rsidTr="683BD479" w14:paraId="1D299956" w14:textId="77777777">
        <w:trPr>
          <w:trHeight w:val="300"/>
        </w:trPr>
        <w:tc>
          <w:tcPr>
            <w:tcW w:w="1872" w:type="dxa"/>
            <w:shd w:val="clear" w:color="auto" w:fill="D9D9D9" w:themeFill="background1" w:themeFillShade="D9"/>
          </w:tcPr>
          <w:p w:rsidR="5977940C" w:rsidP="683BD479" w:rsidRDefault="5977940C" w14:paraId="4C8715E2" w14:textId="26ED10A9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Abbreviation</w:t>
            </w:r>
          </w:p>
        </w:tc>
        <w:tc>
          <w:tcPr>
            <w:tcW w:w="7604" w:type="dxa"/>
            <w:shd w:val="clear" w:color="auto" w:fill="D9D9D9" w:themeFill="background1" w:themeFillShade="D9"/>
          </w:tcPr>
          <w:p w:rsidR="5977940C" w:rsidP="683BD479" w:rsidRDefault="5977940C" w14:paraId="4163DEDB" w14:textId="0F6F2A0B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Full Form</w:t>
            </w:r>
          </w:p>
        </w:tc>
      </w:tr>
      <w:tr w:rsidR="683BD479" w:rsidTr="683BD479" w14:paraId="35C46017" w14:textId="77777777">
        <w:trPr>
          <w:trHeight w:val="300"/>
        </w:trPr>
        <w:tc>
          <w:tcPr>
            <w:tcW w:w="1872" w:type="dxa"/>
          </w:tcPr>
          <w:p w:rsidR="29172303" w:rsidP="683BD479" w:rsidRDefault="29172303" w14:paraId="71724165" w14:textId="7108F052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Abbr1</w:t>
            </w:r>
          </w:p>
        </w:tc>
        <w:tc>
          <w:tcPr>
            <w:tcW w:w="7604" w:type="dxa"/>
          </w:tcPr>
          <w:p w:rsidR="0D8598DB" w:rsidP="683BD479" w:rsidRDefault="0D8598DB" w14:paraId="1FF689EE" w14:textId="10FF6A78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 xml:space="preserve">Full Form </w:t>
            </w:r>
            <w:r w:rsidRPr="683BD479" w:rsidR="683BD479">
              <w:rPr>
                <w:rFonts w:asciiTheme="majorHAnsi" w:hAnsiTheme="majorHAnsi" w:eastAsiaTheme="majorEastAsia" w:cstheme="majorBidi"/>
              </w:rPr>
              <w:t>1</w:t>
            </w:r>
          </w:p>
        </w:tc>
      </w:tr>
      <w:tr w:rsidR="683BD479" w:rsidTr="683BD479" w14:paraId="66A923C2" w14:textId="77777777">
        <w:trPr>
          <w:trHeight w:val="300"/>
        </w:trPr>
        <w:tc>
          <w:tcPr>
            <w:tcW w:w="1872" w:type="dxa"/>
          </w:tcPr>
          <w:p w:rsidR="0BBC9E39" w:rsidP="683BD479" w:rsidRDefault="0BBC9E39" w14:paraId="1F2942DA" w14:textId="01A0153E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Abbr2</w:t>
            </w:r>
          </w:p>
        </w:tc>
        <w:tc>
          <w:tcPr>
            <w:tcW w:w="7604" w:type="dxa"/>
          </w:tcPr>
          <w:p w:rsidR="419B5495" w:rsidP="683BD479" w:rsidRDefault="419B5495" w14:paraId="2CDC281E" w14:textId="2FEE7906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 xml:space="preserve">Full Form </w:t>
            </w:r>
            <w:r w:rsidRPr="683BD479" w:rsidR="683BD479">
              <w:rPr>
                <w:rFonts w:asciiTheme="majorHAnsi" w:hAnsiTheme="majorHAnsi" w:eastAsiaTheme="majorEastAsia" w:cstheme="majorBidi"/>
              </w:rPr>
              <w:t>2</w:t>
            </w:r>
          </w:p>
        </w:tc>
      </w:tr>
      <w:tr w:rsidR="683BD479" w:rsidTr="683BD479" w14:paraId="2CA4B992" w14:textId="77777777">
        <w:trPr>
          <w:trHeight w:val="300"/>
        </w:trPr>
        <w:tc>
          <w:tcPr>
            <w:tcW w:w="1872" w:type="dxa"/>
          </w:tcPr>
          <w:p w:rsidR="3A05B346" w:rsidP="683BD479" w:rsidRDefault="3A05B346" w14:paraId="2DF14243" w14:textId="4D2043B5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Abbr3</w:t>
            </w:r>
          </w:p>
        </w:tc>
        <w:tc>
          <w:tcPr>
            <w:tcW w:w="7604" w:type="dxa"/>
          </w:tcPr>
          <w:p w:rsidR="68C26E74" w:rsidP="683BD479" w:rsidRDefault="68C26E74" w14:paraId="5FB393B3" w14:textId="103F8270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 xml:space="preserve">Full Form </w:t>
            </w:r>
            <w:r w:rsidRPr="683BD479" w:rsidR="683BD479">
              <w:rPr>
                <w:rFonts w:asciiTheme="majorHAnsi" w:hAnsiTheme="majorHAnsi" w:eastAsiaTheme="majorEastAsia" w:cstheme="majorBidi"/>
              </w:rPr>
              <w:t>3</w:t>
            </w:r>
          </w:p>
        </w:tc>
      </w:tr>
    </w:tbl>
    <w:p w:rsidR="00B47677" w:rsidP="683BD479" w:rsidRDefault="00B47677" w14:paraId="360A641A" w14:textId="774AF957">
      <w:pPr>
        <w:pStyle w:val="BodyText"/>
      </w:pPr>
    </w:p>
    <w:p w:rsidR="00B47677" w:rsidP="683BD479" w:rsidRDefault="00EE044A" w14:paraId="199E64A9" w14:textId="77777777">
      <w:pPr>
        <w:pStyle w:val="Heading3"/>
      </w:pPr>
      <w:bookmarkStart w:name="_Toc65388637" w:id="267"/>
      <w:bookmarkStart w:name="related-documents" w:id="268"/>
      <w:bookmarkEnd w:id="266"/>
      <w:r w:rsidRPr="683BD479">
        <w:t>12.3 Related Documents</w:t>
      </w:r>
      <w:bookmarkEnd w:id="267"/>
    </w:p>
    <w:p w:rsidR="00B47677" w:rsidP="683BD479" w:rsidRDefault="00EE044A" w14:paraId="46B5A517" w14:textId="77777777">
      <w:pPr>
        <w:pStyle w:val="Compact"/>
        <w:numPr>
          <w:ilvl w:val="0"/>
          <w:numId w:val="3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[Document 1]</w:t>
      </w:r>
    </w:p>
    <w:p w:rsidR="00B47677" w:rsidP="683BD479" w:rsidRDefault="00EE044A" w14:paraId="15AE0D31" w14:textId="77777777">
      <w:pPr>
        <w:pStyle w:val="Compact"/>
        <w:numPr>
          <w:ilvl w:val="0"/>
          <w:numId w:val="3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[Document 2]</w:t>
      </w:r>
    </w:p>
    <w:p w:rsidR="00B47677" w:rsidP="683BD479" w:rsidRDefault="00EE044A" w14:paraId="28FA8A26" w14:textId="77777777">
      <w:pPr>
        <w:pStyle w:val="Compact"/>
        <w:numPr>
          <w:ilvl w:val="0"/>
          <w:numId w:val="39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[Document 3]</w:t>
      </w:r>
    </w:p>
    <w:p w:rsidR="00B47677" w:rsidP="683BD479" w:rsidRDefault="00EE044A" w14:paraId="08661AD1" w14:textId="77777777">
      <w:pPr>
        <w:pStyle w:val="Heading3"/>
      </w:pPr>
      <w:bookmarkStart w:name="_Toc1617226094" w:id="269"/>
      <w:bookmarkStart w:name="additional-resources" w:id="270"/>
      <w:bookmarkEnd w:id="268"/>
      <w:r w:rsidRPr="683BD479">
        <w:t>12.4 Additional Resources</w:t>
      </w:r>
      <w:bookmarkEnd w:id="269"/>
    </w:p>
    <w:p w:rsidR="00B47677" w:rsidP="683BD479" w:rsidRDefault="00EE044A" w14:paraId="66C6B5E0" w14:textId="77777777">
      <w:pPr>
        <w:pStyle w:val="Compact"/>
        <w:numPr>
          <w:ilvl w:val="0"/>
          <w:numId w:val="4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[Resource 1]</w:t>
      </w:r>
    </w:p>
    <w:p w:rsidR="00B47677" w:rsidP="683BD479" w:rsidRDefault="00EE044A" w14:paraId="2F3F023F" w14:textId="77777777">
      <w:pPr>
        <w:pStyle w:val="Compact"/>
        <w:numPr>
          <w:ilvl w:val="0"/>
          <w:numId w:val="4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[Resource 2]</w:t>
      </w:r>
    </w:p>
    <w:p w:rsidR="00B47677" w:rsidP="683BD479" w:rsidRDefault="00EE044A" w14:paraId="2455378D" w14:textId="77777777">
      <w:pPr>
        <w:pStyle w:val="Compact"/>
        <w:numPr>
          <w:ilvl w:val="0"/>
          <w:numId w:val="40"/>
        </w:numPr>
        <w:rPr>
          <w:rFonts w:asciiTheme="majorHAnsi" w:hAnsiTheme="majorHAnsi" w:eastAsiaTheme="majorEastAsia" w:cstheme="majorBidi"/>
        </w:rPr>
      </w:pPr>
      <w:r w:rsidRPr="683BD479">
        <w:rPr>
          <w:rFonts w:asciiTheme="majorHAnsi" w:hAnsiTheme="majorHAnsi" w:eastAsiaTheme="majorEastAsia" w:cstheme="majorBidi"/>
        </w:rPr>
        <w:t>[Resource 3]</w:t>
      </w:r>
    </w:p>
    <w:p w:rsidR="00B47677" w:rsidP="683BD479" w:rsidRDefault="00000000" w14:paraId="0FB78278" w14:textId="77777777">
      <w:pPr>
        <w:rPr>
          <w:rFonts w:asciiTheme="majorHAnsi" w:hAnsiTheme="majorHAnsi" w:eastAsiaTheme="majorEastAsia" w:cstheme="majorBidi"/>
        </w:rPr>
      </w:pPr>
      <w:r>
        <w:pict w14:anchorId="1C654A28">
          <v:rect id="_x0000_i1036" style="width:0;height:1.5pt" o:hr="t" o:hrstd="t" o:hralign="center"/>
        </w:pict>
      </w:r>
    </w:p>
    <w:p w:rsidR="00EE044A" w:rsidP="683BD479" w:rsidRDefault="00EE044A" w14:paraId="68D9F746" w14:textId="1F61983C">
      <w:pPr>
        <w:pStyle w:val="Heading2"/>
      </w:pPr>
      <w:bookmarkStart w:name="_Toc6810180" w:id="271"/>
      <w:bookmarkStart w:name="document-approval" w:id="272"/>
      <w:bookmarkEnd w:id="262"/>
      <w:bookmarkEnd w:id="270"/>
      <w:r w:rsidRPr="683BD479">
        <w:lastRenderedPageBreak/>
        <w:t>Document Approval</w:t>
      </w:r>
      <w:r>
        <w:br/>
      </w:r>
      <w:bookmarkEnd w:id="271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7604"/>
      </w:tblGrid>
      <w:tr w:rsidR="683BD479" w:rsidTr="683BD479" w14:paraId="0AE80C7C" w14:textId="77777777">
        <w:trPr>
          <w:trHeight w:val="300"/>
        </w:trPr>
        <w:tc>
          <w:tcPr>
            <w:tcW w:w="1872" w:type="dxa"/>
          </w:tcPr>
          <w:p w:rsidR="50A00FDB" w:rsidP="683BD479" w:rsidRDefault="50A00FDB" w14:paraId="450EFF30" w14:textId="1A3388C2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Role</w:t>
            </w:r>
          </w:p>
        </w:tc>
        <w:tc>
          <w:tcPr>
            <w:tcW w:w="7604" w:type="dxa"/>
          </w:tcPr>
          <w:p w:rsidR="50A00FDB" w:rsidP="683BD479" w:rsidRDefault="50A00FDB" w14:paraId="11E34D81" w14:textId="2BA63691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25D5BD57" w14:textId="77777777">
        <w:trPr>
          <w:trHeight w:val="300"/>
        </w:trPr>
        <w:tc>
          <w:tcPr>
            <w:tcW w:w="1872" w:type="dxa"/>
          </w:tcPr>
          <w:p w:rsidR="50A00FDB" w:rsidP="683BD479" w:rsidRDefault="50A00FDB" w14:paraId="156B8533" w14:textId="7689C2FD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Author</w:t>
            </w:r>
          </w:p>
        </w:tc>
        <w:tc>
          <w:tcPr>
            <w:tcW w:w="7604" w:type="dxa"/>
          </w:tcPr>
          <w:p w:rsidR="60DAF2BF" w:rsidP="683BD479" w:rsidRDefault="60DAF2BF" w14:paraId="09268499" w14:textId="039360A4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5BD4FEE7" w14:textId="77777777">
        <w:trPr>
          <w:trHeight w:val="300"/>
        </w:trPr>
        <w:tc>
          <w:tcPr>
            <w:tcW w:w="1872" w:type="dxa"/>
          </w:tcPr>
          <w:p w:rsidR="3B0C5F6F" w:rsidP="683BD479" w:rsidRDefault="3B0C5F6F" w14:paraId="3E64B082" w14:textId="75030482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Reviewer</w:t>
            </w:r>
          </w:p>
        </w:tc>
        <w:tc>
          <w:tcPr>
            <w:tcW w:w="7604" w:type="dxa"/>
          </w:tcPr>
          <w:p w:rsidR="57B2A91D" w:rsidP="683BD479" w:rsidRDefault="57B2A91D" w14:paraId="29564CBB" w14:textId="481BC897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056FE21D" w14:textId="77777777">
        <w:trPr>
          <w:trHeight w:val="300"/>
        </w:trPr>
        <w:tc>
          <w:tcPr>
            <w:tcW w:w="1872" w:type="dxa"/>
          </w:tcPr>
          <w:p w:rsidR="7A8B298C" w:rsidP="683BD479" w:rsidRDefault="7A8B298C" w14:paraId="6D6D14E6" w14:textId="1A4EABD3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Technical Lead</w:t>
            </w:r>
          </w:p>
        </w:tc>
        <w:tc>
          <w:tcPr>
            <w:tcW w:w="7604" w:type="dxa"/>
          </w:tcPr>
          <w:p w:rsidR="15D8BC8F" w:rsidP="683BD479" w:rsidRDefault="15D8BC8F" w14:paraId="3175F273" w14:textId="0B9CF6B8">
            <w:pPr>
              <w:pStyle w:val="BodyText"/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4E4B74B4" w14:textId="77777777">
        <w:trPr>
          <w:trHeight w:val="300"/>
        </w:trPr>
        <w:tc>
          <w:tcPr>
            <w:tcW w:w="1872" w:type="dxa"/>
          </w:tcPr>
          <w:p w:rsidR="6BD2D862" w:rsidP="683BD479" w:rsidRDefault="6BD2D862" w14:paraId="07CC39D8" w14:textId="131AC1C3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Product Owner</w:t>
            </w:r>
          </w:p>
        </w:tc>
        <w:tc>
          <w:tcPr>
            <w:tcW w:w="7604" w:type="dxa"/>
          </w:tcPr>
          <w:p w:rsidR="6BD2D862" w:rsidP="683BD479" w:rsidRDefault="6BD2D862" w14:paraId="5BDBD1AD" w14:textId="653C3276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44747735" w14:textId="77777777">
        <w:trPr>
          <w:trHeight w:val="300"/>
        </w:trPr>
        <w:tc>
          <w:tcPr>
            <w:tcW w:w="1872" w:type="dxa"/>
          </w:tcPr>
          <w:p w:rsidR="6BD2D862" w:rsidP="683BD479" w:rsidRDefault="6BD2D862" w14:paraId="2E531416" w14:textId="4B3737B6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Approver</w:t>
            </w:r>
          </w:p>
        </w:tc>
        <w:tc>
          <w:tcPr>
            <w:tcW w:w="7604" w:type="dxa"/>
          </w:tcPr>
          <w:p w:rsidR="6BD2D862" w:rsidP="683BD479" w:rsidRDefault="6BD2D862" w14:paraId="43802E60" w14:textId="6A7A6488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[Name]</w:t>
            </w:r>
          </w:p>
        </w:tc>
      </w:tr>
      <w:tr w:rsidR="683BD479" w:rsidTr="683BD479" w14:paraId="2030AF6A" w14:textId="77777777">
        <w:trPr>
          <w:trHeight w:val="300"/>
        </w:trPr>
        <w:tc>
          <w:tcPr>
            <w:tcW w:w="1872" w:type="dxa"/>
          </w:tcPr>
          <w:p w:rsidR="6BD2D862" w:rsidP="683BD479" w:rsidRDefault="6BD2D862" w14:paraId="1535ED02" w14:textId="3658C6BA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Signature</w:t>
            </w:r>
          </w:p>
        </w:tc>
        <w:tc>
          <w:tcPr>
            <w:tcW w:w="7604" w:type="dxa"/>
          </w:tcPr>
          <w:p w:rsidR="683BD479" w:rsidP="683BD479" w:rsidRDefault="683BD479" w14:paraId="69D9A5A8" w14:textId="4B6F3890">
            <w:pPr>
              <w:pStyle w:val="BodyText"/>
              <w:rPr>
                <w:rFonts w:asciiTheme="majorHAnsi" w:hAnsiTheme="majorHAnsi" w:eastAsiaTheme="majorEastAsia" w:cstheme="majorBidi"/>
              </w:rPr>
            </w:pPr>
          </w:p>
        </w:tc>
      </w:tr>
      <w:tr w:rsidR="683BD479" w:rsidTr="683BD479" w14:paraId="7834493A" w14:textId="77777777">
        <w:trPr>
          <w:trHeight w:val="300"/>
        </w:trPr>
        <w:tc>
          <w:tcPr>
            <w:tcW w:w="1872" w:type="dxa"/>
          </w:tcPr>
          <w:p w:rsidR="6BD2D862" w:rsidP="683BD479" w:rsidRDefault="6BD2D862" w14:paraId="5593FB05" w14:textId="1A07AEF0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Date</w:t>
            </w:r>
          </w:p>
        </w:tc>
        <w:tc>
          <w:tcPr>
            <w:tcW w:w="7604" w:type="dxa"/>
          </w:tcPr>
          <w:p w:rsidR="6BD2D862" w:rsidP="683BD479" w:rsidRDefault="6BD2D862" w14:paraId="0F5DF2FA" w14:textId="278CF153">
            <w:pPr>
              <w:pStyle w:val="BodyText"/>
              <w:rPr>
                <w:rFonts w:asciiTheme="majorHAnsi" w:hAnsiTheme="majorHAnsi" w:eastAsiaTheme="majorEastAsia" w:cstheme="majorBidi"/>
              </w:rPr>
            </w:pPr>
            <w:r w:rsidRPr="683BD479">
              <w:rPr>
                <w:rFonts w:asciiTheme="majorHAnsi" w:hAnsiTheme="majorHAnsi" w:eastAsiaTheme="majorEastAsia" w:cstheme="majorBidi"/>
              </w:rPr>
              <w:t>[Date]</w:t>
            </w:r>
          </w:p>
        </w:tc>
      </w:tr>
    </w:tbl>
    <w:p w:rsidR="00B47677" w:rsidP="683BD479" w:rsidRDefault="00EE044A" w14:paraId="02CFFA90" w14:textId="3F32AB69">
      <w:pPr>
        <w:pStyle w:val="FirstParagraph"/>
        <w:rPr>
          <w:rFonts w:asciiTheme="majorHAnsi" w:hAnsiTheme="majorHAnsi" w:eastAsiaTheme="majorEastAsia" w:cstheme="majorBidi"/>
          <w:b/>
          <w:bCs/>
        </w:rPr>
      </w:pPr>
      <w:r>
        <w:br/>
      </w:r>
      <w:r w:rsidRPr="683BD479">
        <w:rPr>
          <w:rFonts w:asciiTheme="majorHAnsi" w:hAnsiTheme="majorHAnsi" w:eastAsiaTheme="majorEastAsia" w:cstheme="majorBidi"/>
          <w:b/>
          <w:bCs/>
        </w:rPr>
        <w:t>Document End</w:t>
      </w:r>
    </w:p>
    <w:p w:rsidR="00B47677" w:rsidP="683BD479" w:rsidRDefault="00EE044A" w14:paraId="2A11D862" w14:textId="77777777">
      <w:pPr>
        <w:pStyle w:val="BodyText"/>
        <w:rPr>
          <w:rFonts w:asciiTheme="majorHAnsi" w:hAnsiTheme="majorHAnsi" w:eastAsiaTheme="majorEastAsia" w:cstheme="majorBidi"/>
          <w:i/>
          <w:iCs/>
        </w:rPr>
      </w:pPr>
      <w:r w:rsidRPr="683BD479">
        <w:rPr>
          <w:rFonts w:asciiTheme="majorHAnsi" w:hAnsiTheme="majorHAnsi" w:eastAsiaTheme="majorEastAsia" w:cstheme="majorBidi"/>
          <w:i/>
          <w:iCs/>
        </w:rPr>
        <w:t>This document is confidential and proprietary. Unauthorized distribution is prohibited.</w:t>
      </w:r>
      <w:bookmarkEnd w:id="2"/>
      <w:bookmarkEnd w:id="272"/>
    </w:p>
    <w:sectPr w:rsidR="00B476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C39" w:rsidRDefault="00A04C39" w14:paraId="2DA58426" w14:textId="77777777">
      <w:pPr>
        <w:spacing w:after="0"/>
      </w:pPr>
      <w:r>
        <w:separator/>
      </w:r>
    </w:p>
  </w:endnote>
  <w:endnote w:type="continuationSeparator" w:id="0">
    <w:p w:rsidR="00A04C39" w:rsidRDefault="00A04C39" w14:paraId="3676D3E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3BD479" w:rsidTr="683BD479" w14:paraId="38FD4364" w14:textId="77777777">
      <w:trPr>
        <w:trHeight w:val="300"/>
      </w:trPr>
      <w:tc>
        <w:tcPr>
          <w:tcW w:w="3120" w:type="dxa"/>
        </w:tcPr>
        <w:p w:rsidR="683BD479" w:rsidP="683BD479" w:rsidRDefault="683BD479" w14:paraId="0B12D4BB" w14:textId="2AAFF133">
          <w:pPr>
            <w:pStyle w:val="Header"/>
            <w:ind w:left="-115"/>
          </w:pPr>
        </w:p>
      </w:tc>
      <w:tc>
        <w:tcPr>
          <w:tcW w:w="3120" w:type="dxa"/>
        </w:tcPr>
        <w:p w:rsidR="683BD479" w:rsidP="683BD479" w:rsidRDefault="683BD479" w14:paraId="091BD6B8" w14:textId="3E02799F">
          <w:pPr>
            <w:pStyle w:val="Header"/>
            <w:jc w:val="center"/>
          </w:pPr>
        </w:p>
      </w:tc>
      <w:tc>
        <w:tcPr>
          <w:tcW w:w="3120" w:type="dxa"/>
        </w:tcPr>
        <w:p w:rsidR="683BD479" w:rsidP="683BD479" w:rsidRDefault="683BD479" w14:paraId="0E1B0A7E" w14:textId="579E2B69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260A1">
            <w:rPr>
              <w:noProof/>
            </w:rPr>
            <w:t>1</w:t>
          </w:r>
          <w:r>
            <w:fldChar w:fldCharType="end"/>
          </w:r>
        </w:p>
      </w:tc>
    </w:tr>
  </w:tbl>
  <w:p w:rsidR="683BD479" w:rsidP="683BD479" w:rsidRDefault="683BD479" w14:paraId="0735B86E" w14:textId="6B3FE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C39" w:rsidRDefault="00A04C39" w14:paraId="5A168CD8" w14:textId="77777777">
      <w:r>
        <w:separator/>
      </w:r>
    </w:p>
  </w:footnote>
  <w:footnote w:type="continuationSeparator" w:id="0">
    <w:p w:rsidR="00A04C39" w:rsidRDefault="00A04C39" w14:paraId="092A66B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3BD479" w:rsidTr="683BD479" w14:paraId="079749F2" w14:textId="77777777">
      <w:trPr>
        <w:trHeight w:val="300"/>
      </w:trPr>
      <w:tc>
        <w:tcPr>
          <w:tcW w:w="3120" w:type="dxa"/>
        </w:tcPr>
        <w:p w:rsidR="683BD479" w:rsidP="683BD479" w:rsidRDefault="683BD479" w14:paraId="0E41B703" w14:textId="647F895B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9A9021C" wp14:editId="3492ADCE">
                <wp:extent cx="1847850" cy="381000"/>
                <wp:effectExtent l="0" t="0" r="0" b="0"/>
                <wp:docPr id="73798315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98315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683BD479" w:rsidP="683BD479" w:rsidRDefault="683BD479" w14:paraId="4298AD19" w14:textId="47A2D780">
          <w:pPr>
            <w:pStyle w:val="Header"/>
            <w:ind w:left="-115"/>
          </w:pPr>
        </w:p>
      </w:tc>
      <w:tc>
        <w:tcPr>
          <w:tcW w:w="3120" w:type="dxa"/>
        </w:tcPr>
        <w:p w:rsidR="683BD479" w:rsidP="683BD479" w:rsidRDefault="683BD479" w14:paraId="07DD1B6C" w14:textId="16BC32C5">
          <w:pPr>
            <w:pStyle w:val="Header"/>
            <w:jc w:val="center"/>
          </w:pPr>
        </w:p>
      </w:tc>
      <w:tc>
        <w:tcPr>
          <w:tcW w:w="3120" w:type="dxa"/>
        </w:tcPr>
        <w:p w:rsidR="683BD479" w:rsidP="683BD479" w:rsidRDefault="683BD479" w14:paraId="6657B1AF" w14:textId="45D5620A">
          <w:pPr>
            <w:pStyle w:val="Header"/>
            <w:ind w:right="-115"/>
            <w:jc w:val="right"/>
          </w:pPr>
        </w:p>
      </w:tc>
    </w:tr>
  </w:tbl>
  <w:p w:rsidR="683BD479" w:rsidP="683BD479" w:rsidRDefault="683BD479" w14:paraId="1BEEDAD6" w14:textId="67FFD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55603548">
    <w:abstractNumId w:val="0"/>
  </w:num>
  <w:num w:numId="2" w16cid:durableId="934169973">
    <w:abstractNumId w:val="1"/>
  </w:num>
  <w:num w:numId="3" w16cid:durableId="1067146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00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4940381">
    <w:abstractNumId w:val="1"/>
  </w:num>
  <w:num w:numId="6" w16cid:durableId="699090631">
    <w:abstractNumId w:val="1"/>
  </w:num>
  <w:num w:numId="7" w16cid:durableId="236474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8932447">
    <w:abstractNumId w:val="1"/>
  </w:num>
  <w:num w:numId="9" w16cid:durableId="1980642798">
    <w:abstractNumId w:val="1"/>
  </w:num>
  <w:num w:numId="10" w16cid:durableId="1021009543">
    <w:abstractNumId w:val="1"/>
  </w:num>
  <w:num w:numId="11" w16cid:durableId="27728862">
    <w:abstractNumId w:val="1"/>
  </w:num>
  <w:num w:numId="12" w16cid:durableId="656224104">
    <w:abstractNumId w:val="1"/>
  </w:num>
  <w:num w:numId="13" w16cid:durableId="581376966">
    <w:abstractNumId w:val="1"/>
  </w:num>
  <w:num w:numId="14" w16cid:durableId="539711555">
    <w:abstractNumId w:val="1"/>
  </w:num>
  <w:num w:numId="15" w16cid:durableId="158891282">
    <w:abstractNumId w:val="1"/>
  </w:num>
  <w:num w:numId="16" w16cid:durableId="823933508">
    <w:abstractNumId w:val="1"/>
  </w:num>
  <w:num w:numId="17" w16cid:durableId="675881202">
    <w:abstractNumId w:val="1"/>
  </w:num>
  <w:num w:numId="18" w16cid:durableId="1966161178">
    <w:abstractNumId w:val="1"/>
  </w:num>
  <w:num w:numId="19" w16cid:durableId="1434089154">
    <w:abstractNumId w:val="1"/>
  </w:num>
  <w:num w:numId="20" w16cid:durableId="944076525">
    <w:abstractNumId w:val="1"/>
  </w:num>
  <w:num w:numId="21" w16cid:durableId="1714188859">
    <w:abstractNumId w:val="1"/>
  </w:num>
  <w:num w:numId="22" w16cid:durableId="1203635858">
    <w:abstractNumId w:val="1"/>
  </w:num>
  <w:num w:numId="23" w16cid:durableId="38283885">
    <w:abstractNumId w:val="1"/>
  </w:num>
  <w:num w:numId="24" w16cid:durableId="1751199840">
    <w:abstractNumId w:val="1"/>
  </w:num>
  <w:num w:numId="25" w16cid:durableId="596602662">
    <w:abstractNumId w:val="1"/>
  </w:num>
  <w:num w:numId="26" w16cid:durableId="761267532">
    <w:abstractNumId w:val="1"/>
  </w:num>
  <w:num w:numId="27" w16cid:durableId="842548823">
    <w:abstractNumId w:val="1"/>
  </w:num>
  <w:num w:numId="28" w16cid:durableId="1005784162">
    <w:abstractNumId w:val="1"/>
  </w:num>
  <w:num w:numId="29" w16cid:durableId="573391277">
    <w:abstractNumId w:val="1"/>
  </w:num>
  <w:num w:numId="30" w16cid:durableId="325326501">
    <w:abstractNumId w:val="1"/>
  </w:num>
  <w:num w:numId="31" w16cid:durableId="1885753030">
    <w:abstractNumId w:val="1"/>
  </w:num>
  <w:num w:numId="32" w16cid:durableId="964893502">
    <w:abstractNumId w:val="1"/>
  </w:num>
  <w:num w:numId="33" w16cid:durableId="1311441458">
    <w:abstractNumId w:val="1"/>
  </w:num>
  <w:num w:numId="34" w16cid:durableId="2002151806">
    <w:abstractNumId w:val="1"/>
  </w:num>
  <w:num w:numId="35" w16cid:durableId="1329210173">
    <w:abstractNumId w:val="1"/>
  </w:num>
  <w:num w:numId="36" w16cid:durableId="1782383765">
    <w:abstractNumId w:val="1"/>
  </w:num>
  <w:num w:numId="37" w16cid:durableId="1907689929">
    <w:abstractNumId w:val="1"/>
  </w:num>
  <w:num w:numId="38" w16cid:durableId="339506320">
    <w:abstractNumId w:val="1"/>
  </w:num>
  <w:num w:numId="39" w16cid:durableId="40061350">
    <w:abstractNumId w:val="1"/>
  </w:num>
  <w:num w:numId="40" w16cid:durableId="544098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77"/>
    <w:rsid w:val="002260A1"/>
    <w:rsid w:val="0038104A"/>
    <w:rsid w:val="00A04C39"/>
    <w:rsid w:val="00B47677"/>
    <w:rsid w:val="00E70EE9"/>
    <w:rsid w:val="00EE044A"/>
    <w:rsid w:val="03802E8F"/>
    <w:rsid w:val="044D176A"/>
    <w:rsid w:val="0559B2FB"/>
    <w:rsid w:val="092D5B9F"/>
    <w:rsid w:val="09361172"/>
    <w:rsid w:val="0A1386B1"/>
    <w:rsid w:val="0AE5FBA1"/>
    <w:rsid w:val="0BB2ECBC"/>
    <w:rsid w:val="0BBC9E39"/>
    <w:rsid w:val="0D8598DB"/>
    <w:rsid w:val="0D8B6C6F"/>
    <w:rsid w:val="0DC39BC1"/>
    <w:rsid w:val="13E6AAAD"/>
    <w:rsid w:val="1502AF7A"/>
    <w:rsid w:val="1593302D"/>
    <w:rsid w:val="15D8BC8F"/>
    <w:rsid w:val="1A562BAC"/>
    <w:rsid w:val="1C5D61AA"/>
    <w:rsid w:val="1D3F8400"/>
    <w:rsid w:val="1F2CB1ED"/>
    <w:rsid w:val="1FD1C885"/>
    <w:rsid w:val="20F28425"/>
    <w:rsid w:val="2401D7F8"/>
    <w:rsid w:val="253B9730"/>
    <w:rsid w:val="26C4E0CC"/>
    <w:rsid w:val="29172303"/>
    <w:rsid w:val="29A6F9C1"/>
    <w:rsid w:val="34C10413"/>
    <w:rsid w:val="36FABEDC"/>
    <w:rsid w:val="38CC8443"/>
    <w:rsid w:val="391C4DB4"/>
    <w:rsid w:val="3A05B346"/>
    <w:rsid w:val="3B0C5F6F"/>
    <w:rsid w:val="3C84450F"/>
    <w:rsid w:val="3F34A441"/>
    <w:rsid w:val="3F721023"/>
    <w:rsid w:val="4163A8E4"/>
    <w:rsid w:val="41771E97"/>
    <w:rsid w:val="419B5495"/>
    <w:rsid w:val="42A4937D"/>
    <w:rsid w:val="4756C751"/>
    <w:rsid w:val="47AD8A2E"/>
    <w:rsid w:val="490F9ADD"/>
    <w:rsid w:val="4AAD2AD4"/>
    <w:rsid w:val="4DB04699"/>
    <w:rsid w:val="4FAEE7A2"/>
    <w:rsid w:val="50A00FDB"/>
    <w:rsid w:val="50B36D39"/>
    <w:rsid w:val="53D51C98"/>
    <w:rsid w:val="544A317D"/>
    <w:rsid w:val="5565E847"/>
    <w:rsid w:val="556CB1FD"/>
    <w:rsid w:val="57B2A91D"/>
    <w:rsid w:val="59369B85"/>
    <w:rsid w:val="595D7FC6"/>
    <w:rsid w:val="5977940C"/>
    <w:rsid w:val="5A1B2DFA"/>
    <w:rsid w:val="5A5F59E6"/>
    <w:rsid w:val="5C18BBC6"/>
    <w:rsid w:val="5C259744"/>
    <w:rsid w:val="60DAF2BF"/>
    <w:rsid w:val="6168D128"/>
    <w:rsid w:val="61B2BB09"/>
    <w:rsid w:val="61BC00FD"/>
    <w:rsid w:val="625DD385"/>
    <w:rsid w:val="65A3B1A6"/>
    <w:rsid w:val="663CF4EB"/>
    <w:rsid w:val="66C1FCAC"/>
    <w:rsid w:val="66C5B65C"/>
    <w:rsid w:val="67AAA77C"/>
    <w:rsid w:val="67F50065"/>
    <w:rsid w:val="683BD479"/>
    <w:rsid w:val="68C26E74"/>
    <w:rsid w:val="692A3905"/>
    <w:rsid w:val="69425BBB"/>
    <w:rsid w:val="69724659"/>
    <w:rsid w:val="6BD2D862"/>
    <w:rsid w:val="6CE7D4C8"/>
    <w:rsid w:val="6CFF3A86"/>
    <w:rsid w:val="703B6AC9"/>
    <w:rsid w:val="70F395E3"/>
    <w:rsid w:val="714D56F0"/>
    <w:rsid w:val="77365719"/>
    <w:rsid w:val="78670C18"/>
    <w:rsid w:val="7A8B298C"/>
    <w:rsid w:val="7B201E12"/>
    <w:rsid w:val="7B60BDE6"/>
    <w:rsid w:val="7CD565EB"/>
    <w:rsid w:val="7F5BD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4C79"/>
  <w15:docId w15:val="{3E6940ED-2422-4FE8-91BC-740D2C74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uiPriority w:val="99"/>
    <w:unhideWhenUsed/>
    <w:rsid w:val="683BD479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683BD479"/>
    <w:pPr>
      <w:tabs>
        <w:tab w:val="center" w:pos="4680"/>
        <w:tab w:val="right" w:pos="9360"/>
      </w:tabs>
      <w:spacing w:after="0"/>
    </w:pPr>
  </w:style>
  <w:style w:type="paragraph" w:styleId="Body1" w:customStyle="1">
    <w:name w:val="*Body 1"/>
    <w:basedOn w:val="Normal"/>
    <w:uiPriority w:val="1"/>
    <w:rsid w:val="683BD479"/>
    <w:pPr>
      <w:spacing w:after="120"/>
    </w:pPr>
    <w:rPr>
      <w:rFonts w:eastAsiaTheme="minorEastAsia"/>
      <w:sz w:val="22"/>
      <w:szCs w:val="22"/>
    </w:rPr>
  </w:style>
  <w:style w:type="paragraph" w:styleId="DocumentTitle" w:customStyle="1">
    <w:name w:val="*Document Title"/>
    <w:basedOn w:val="Normal"/>
    <w:uiPriority w:val="1"/>
    <w:rsid w:val="683BD479"/>
    <w:pPr>
      <w:spacing w:after="0"/>
      <w:jc w:val="center"/>
    </w:pPr>
    <w:rPr>
      <w:rFonts w:eastAsiaTheme="minorEastAsia"/>
      <w:b/>
      <w:bCs/>
      <w:smallCaps/>
      <w:noProof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B1C7A7E28D645B0C7DE127F2CEABA" ma:contentTypeVersion="3" ma:contentTypeDescription="Create a new document." ma:contentTypeScope="" ma:versionID="e467f1cd012de899ac3a8f1f3338663d">
  <xsd:schema xmlns:xsd="http://www.w3.org/2001/XMLSchema" xmlns:xs="http://www.w3.org/2001/XMLSchema" xmlns:p="http://schemas.microsoft.com/office/2006/metadata/properties" xmlns:ns2="cec5043e-47de-4c8e-813d-1e7a41ca7f6d" targetNamespace="http://schemas.microsoft.com/office/2006/metadata/properties" ma:root="true" ma:fieldsID="98e72fae1a63ce2f87e0d44507b75a5a" ns2:_="">
    <xsd:import namespace="cec5043e-47de-4c8e-813d-1e7a41ca7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c5043e-47de-4c8e-813d-1e7a41ca7f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33E5C0-DE3F-45BF-8484-33575FB9CEB3}"/>
</file>

<file path=customXml/itemProps2.xml><?xml version="1.0" encoding="utf-8"?>
<ds:datastoreItem xmlns:ds="http://schemas.openxmlformats.org/officeDocument/2006/customXml" ds:itemID="{746706AD-6F21-415C-8C36-58B47E8A5985}"/>
</file>

<file path=customXml/itemProps3.xml><?xml version="1.0" encoding="utf-8"?>
<ds:datastoreItem xmlns:ds="http://schemas.openxmlformats.org/officeDocument/2006/customXml" ds:itemID="{8A9BF103-31BA-49F9-A030-B28E859E42C1}"/>
</file>

<file path=docProps/app.xml><?xml version="1.0" encoding="utf-8"?>
<Properties xmlns="http://schemas.openxmlformats.org/officeDocument/2006/extended-properties" xmlns:vt="http://schemas.openxmlformats.org/officeDocument/2006/docPropsVTypes">
  <Template>Template_C</Template>
  <TotalTime>1</TotalTime>
  <Pages>21</Pages>
  <Words>3627</Words>
  <Characters>20674</Characters>
  <Application>Microsoft Office Word</Application>
  <DocSecurity>0</DocSecurity>
  <Lines>172</Lines>
  <Paragraphs>48</Paragraphs>
  <ScaleCrop>false</ScaleCrop>
  <Company/>
  <LinksUpToDate>false</LinksUpToDate>
  <CharactersWithSpaces>24253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Vinod Kumar Mamidipelly</dc:creator>
  <cp:keywords/>
  <cp:lastModifiedBy>Vinod Kumar Mamidipelly</cp:lastModifiedBy>
  <cp:revision>2</cp:revision>
  <dcterms:created xsi:type="dcterms:W3CDTF">2025-11-16T02:25:00Z</dcterms:created>
  <dcterms:modified xsi:type="dcterms:W3CDTF">2025-11-16T02:25:00Z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0x010100479B1C7A7E28D645B0C7DE127F2CEABA</vt:lpwstr>
  </property>
</Properties>
</file>